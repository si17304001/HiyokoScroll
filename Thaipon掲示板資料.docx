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A66" w:rsidRPr="00821CFE" w:rsidRDefault="00B85F23" w:rsidP="00B73A66">
      <w:pPr>
        <w:rPr>
          <w:rFonts w:eastAsia="ＭＳ ゴシック"/>
        </w:rPr>
      </w:pPr>
      <w:r w:rsidRPr="00821CFE">
        <w:rPr>
          <w:rFonts w:eastAsia="ＭＳ ゴシック"/>
          <w:noProof/>
        </w:rPr>
        <mc:AlternateContent>
          <mc:Choice Requires="wps">
            <w:drawing>
              <wp:anchor distT="0" distB="0" distL="114300" distR="114300" simplePos="0" relativeHeight="251654656" behindDoc="0" locked="0" layoutInCell="1" allowOverlap="1">
                <wp:simplePos x="0" y="0"/>
                <wp:positionH relativeFrom="column">
                  <wp:align>center</wp:align>
                </wp:positionH>
                <wp:positionV relativeFrom="paragraph">
                  <wp:posOffset>82550</wp:posOffset>
                </wp:positionV>
                <wp:extent cx="5539105" cy="48260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05" cy="482600"/>
                        </a:xfrm>
                        <a:prstGeom prst="rect">
                          <a:avLst/>
                        </a:prstGeom>
                        <a:solidFill>
                          <a:srgbClr val="FFFFFF"/>
                        </a:solidFill>
                        <a:ln w="9525">
                          <a:solidFill>
                            <a:srgbClr val="000000"/>
                          </a:solidFill>
                          <a:miter lim="800000"/>
                          <a:headEnd/>
                          <a:tailEnd/>
                        </a:ln>
                      </wps:spPr>
                      <wps:txbx>
                        <w:txbxContent>
                          <w:p w:rsidR="00505808" w:rsidRDefault="00505808" w:rsidP="00B73A66">
                            <w:pPr>
                              <w:jc w:val="center"/>
                              <w:rPr>
                                <w:rFonts w:ascii="HG丸ｺﾞｼｯｸM-PRO" w:eastAsia="HG丸ｺﾞｼｯｸM-PRO"/>
                                <w:sz w:val="48"/>
                                <w:szCs w:val="48"/>
                              </w:rPr>
                            </w:pPr>
                            <w:r>
                              <w:rPr>
                                <w:rFonts w:ascii="HG丸ｺﾞｼｯｸM-PRO" w:eastAsia="HG丸ｺﾞｼｯｸM-PRO" w:hint="eastAsia"/>
                                <w:sz w:val="48"/>
                                <w:szCs w:val="48"/>
                              </w:rPr>
                              <w:t>T</w:t>
                            </w:r>
                            <w:r>
                              <w:rPr>
                                <w:rFonts w:ascii="HG丸ｺﾞｼｯｸM-PRO" w:eastAsia="HG丸ｺﾞｼｯｸM-PRO"/>
                                <w:sz w:val="48"/>
                                <w:szCs w:val="48"/>
                              </w:rPr>
                              <w:t>haipon</w:t>
                            </w:r>
                            <w:r>
                              <w:rPr>
                                <w:rFonts w:ascii="HG丸ｺﾞｼｯｸM-PRO" w:eastAsia="HG丸ｺﾞｼｯｸM-PRO" w:hint="eastAsia"/>
                                <w:sz w:val="48"/>
                                <w:szCs w:val="48"/>
                              </w:rPr>
                              <w:t>班　掲示板制作資料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6" type="#_x0000_t202" style="position:absolute;left:0;text-align:left;margin-left:0;margin-top:6.5pt;width:436.15pt;height:38pt;z-index:25165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">
                <v:textbox inset="5.85pt,.7pt,5.85pt,.7pt">
                  <w:txbxContent>
                    <w:p w:rsidR="00505808" w:rsidRDefault="00505808" w:rsidP="00B73A66">
                      <w:pPr>
                        <w:jc w:val="center"/>
                        <w:rPr>
                          <w:rFonts w:ascii="HG丸ｺﾞｼｯｸM-PRO" w:eastAsia="HG丸ｺﾞｼｯｸM-PRO"/>
                          <w:sz w:val="48"/>
                          <w:szCs w:val="48"/>
                        </w:rPr>
                      </w:pPr>
                      <w:r>
                        <w:rPr>
                          <w:rFonts w:ascii="HG丸ｺﾞｼｯｸM-PRO" w:eastAsia="HG丸ｺﾞｼｯｸM-PRO" w:hint="eastAsia"/>
                          <w:sz w:val="48"/>
                          <w:szCs w:val="48"/>
                        </w:rPr>
                        <w:t>T</w:t>
                      </w:r>
                      <w:r>
                        <w:rPr>
                          <w:rFonts w:ascii="HG丸ｺﾞｼｯｸM-PRO" w:eastAsia="HG丸ｺﾞｼｯｸM-PRO"/>
                          <w:sz w:val="48"/>
                          <w:szCs w:val="48"/>
                        </w:rPr>
                        <w:t>haipon</w:t>
                      </w:r>
                      <w:r>
                        <w:rPr>
                          <w:rFonts w:ascii="HG丸ｺﾞｼｯｸM-PRO" w:eastAsia="HG丸ｺﾞｼｯｸM-PRO" w:hint="eastAsia"/>
                          <w:sz w:val="48"/>
                          <w:szCs w:val="48"/>
                        </w:rPr>
                        <w:t>班　掲示板制作資料</w:t>
                      </w:r>
                    </w:p>
                  </w:txbxContent>
                </v:textbox>
              </v:shape>
            </w:pict>
          </mc:Fallback>
        </mc:AlternateContent>
      </w: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pStyle w:val="a0"/>
        <w:ind w:leftChars="0" w:left="0"/>
        <w:rPr>
          <w:rFonts w:eastAsia="ＭＳ ゴシック"/>
        </w:rPr>
      </w:pPr>
    </w:p>
    <w:p w:rsidR="00B73A66" w:rsidRDefault="00B73A66" w:rsidP="00B73A66">
      <w:pPr>
        <w:pStyle w:val="a0"/>
        <w:ind w:leftChars="0" w:left="0"/>
        <w:rPr>
          <w:rFonts w:eastAsia="ＭＳ ゴシック"/>
        </w:rPr>
      </w:pPr>
    </w:p>
    <w:p w:rsidR="00B73A66" w:rsidRDefault="001979DB" w:rsidP="00B73A66">
      <w:pPr>
        <w:pStyle w:val="a0"/>
        <w:ind w:leftChars="0" w:left="0"/>
        <w:rPr>
          <w:rFonts w:eastAsia="ＭＳ ゴシック"/>
        </w:rPr>
      </w:pPr>
      <w:r>
        <w:rPr>
          <w:rFonts w:eastAsia="ＭＳ ゴシック"/>
          <w:noProof/>
        </w:rPr>
        <w:drawing>
          <wp:anchor distT="0" distB="0" distL="114300" distR="114300" simplePos="0" relativeHeight="251663872" behindDoc="0" locked="0" layoutInCell="1" allowOverlap="1">
            <wp:simplePos x="0" y="0"/>
            <wp:positionH relativeFrom="margin">
              <wp:align>center</wp:align>
            </wp:positionH>
            <wp:positionV relativeFrom="paragraph">
              <wp:posOffset>263208</wp:posOffset>
            </wp:positionV>
            <wp:extent cx="4772025" cy="477202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aipon.png"/>
                    <pic:cNvPicPr/>
                  </pic:nvPicPr>
                  <pic:blipFill>
                    <a:blip r:embed="rId8">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anchor>
        </w:drawing>
      </w:r>
    </w:p>
    <w:p w:rsidR="00B73A66" w:rsidRPr="00821CFE" w:rsidRDefault="00B73A66" w:rsidP="00B73A66">
      <w:pPr>
        <w:pStyle w:val="a0"/>
        <w:ind w:leftChars="0" w:left="0" w:firstLineChars="500" w:firstLine="1100"/>
        <w:rPr>
          <w:rFonts w:eastAsia="ＭＳ ゴシック"/>
        </w:rPr>
      </w:pPr>
      <w:r>
        <w:rPr>
          <w:rFonts w:eastAsia="ＭＳ ゴシック" w:hint="eastAsia"/>
        </w:rPr>
        <w:t xml:space="preserve">　</w:t>
      </w:r>
    </w:p>
    <w:p w:rsidR="00CB1E33" w:rsidRPr="00DF18B2" w:rsidRDefault="00B73A66" w:rsidP="00B73A66">
      <w:pPr>
        <w:rPr>
          <w:rFonts w:eastAsia="ＭＳ ゴシック"/>
          <w:highlight w:val="lightGray"/>
        </w:rPr>
      </w:pPr>
      <w:r w:rsidRPr="00821CFE">
        <w:rPr>
          <w:rFonts w:eastAsia="ＭＳ ゴシック"/>
        </w:rPr>
        <w:br w:type="page"/>
      </w:r>
      <w:r w:rsidR="00CB1E33" w:rsidRPr="00DF18B2">
        <w:rPr>
          <w:rStyle w:val="af3"/>
          <w:rFonts w:eastAsia="ＭＳ ゴシック" w:hint="eastAsia"/>
          <w:highlight w:val="lightGray"/>
        </w:rPr>
        <w:lastRenderedPageBreak/>
        <w:t>目次</w:t>
      </w:r>
    </w:p>
    <w:p w:rsidR="00C87B9E" w:rsidRPr="00436D49" w:rsidRDefault="00E933AE">
      <w:pPr>
        <w:pStyle w:val="10"/>
        <w:rPr>
          <w:b w:val="0"/>
          <w:bCs w:val="0"/>
          <w:sz w:val="21"/>
          <w:u w:val="none"/>
        </w:rPr>
      </w:pPr>
      <w:r w:rsidRPr="00DF18B2">
        <w:rPr>
          <w:rFonts w:ascii="ＭＳ ゴシック" w:eastAsia="ＭＳ ゴシック" w:hAnsi="ＭＳ ゴシック"/>
          <w:highlight w:val="lightGray"/>
        </w:rPr>
        <w:fldChar w:fldCharType="begin"/>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nt="eastAsia"/>
          <w:highlight w:val="lightGray"/>
        </w:rPr>
        <w:instrText>TOC \o "1-3" \h \z \u</w:instrText>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ghlight w:val="lightGray"/>
        </w:rPr>
        <w:fldChar w:fldCharType="separate"/>
      </w:r>
      <w:hyperlink w:anchor="_Toc476569972" w:history="1">
        <w:r w:rsidR="00C87B9E" w:rsidRPr="006D7FA6">
          <w:rPr>
            <w:rStyle w:val="af"/>
            <w:rFonts w:ascii="ＭＳ ゴシック" w:eastAsia="ＭＳ ゴシック" w:hAnsi="ＭＳ ゴシック"/>
          </w:rPr>
          <w:t>1</w:t>
        </w:r>
        <w:r w:rsidR="00C87B9E" w:rsidRPr="00436D49">
          <w:rPr>
            <w:b w:val="0"/>
            <w:bCs w:val="0"/>
            <w:sz w:val="21"/>
            <w:u w:val="none"/>
          </w:rPr>
          <w:tab/>
        </w:r>
        <w:r w:rsidR="00C87B9E" w:rsidRPr="006D7FA6">
          <w:rPr>
            <w:rStyle w:val="af"/>
            <w:rFonts w:ascii="ＭＳ ゴシック" w:eastAsia="ＭＳ ゴシック" w:hAnsi="ＭＳ ゴシック" w:hint="eastAsia"/>
          </w:rPr>
          <w:t>プロジェクト概要</w:t>
        </w:r>
        <w:r w:rsidR="00C87B9E">
          <w:rPr>
            <w:webHidden/>
          </w:rPr>
          <w:tab/>
        </w:r>
        <w:r w:rsidR="00C87B9E">
          <w:rPr>
            <w:webHidden/>
          </w:rPr>
          <w:fldChar w:fldCharType="begin"/>
        </w:r>
        <w:r w:rsidR="00C87B9E">
          <w:rPr>
            <w:webHidden/>
          </w:rPr>
          <w:instrText xml:space="preserve"> PAGEREF _Toc476569972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C119DB">
      <w:pPr>
        <w:pStyle w:val="20"/>
        <w:rPr>
          <w:b w:val="0"/>
          <w:bCs w:val="0"/>
          <w:sz w:val="21"/>
        </w:rPr>
      </w:pPr>
      <w:hyperlink w:anchor="_Toc476569973" w:history="1">
        <w:r w:rsidR="00C87B9E" w:rsidRPr="006D7FA6">
          <w:rPr>
            <w:rStyle w:val="af"/>
          </w:rPr>
          <w:t>1.1</w:t>
        </w:r>
        <w:r w:rsidR="00C87B9E" w:rsidRPr="00436D49">
          <w:rPr>
            <w:b w:val="0"/>
            <w:bCs w:val="0"/>
            <w:sz w:val="21"/>
          </w:rPr>
          <w:tab/>
        </w:r>
        <w:r w:rsidR="00C87B9E" w:rsidRPr="006D7FA6">
          <w:rPr>
            <w:rStyle w:val="af"/>
            <w:rFonts w:eastAsia="ＭＳ ゴシック" w:hint="eastAsia"/>
          </w:rPr>
          <w:t>チーム</w:t>
        </w:r>
        <w:r w:rsidR="00C87B9E">
          <w:rPr>
            <w:webHidden/>
          </w:rPr>
          <w:tab/>
        </w:r>
        <w:r w:rsidR="00C87B9E">
          <w:rPr>
            <w:webHidden/>
          </w:rPr>
          <w:fldChar w:fldCharType="begin"/>
        </w:r>
        <w:r w:rsidR="00C87B9E">
          <w:rPr>
            <w:webHidden/>
          </w:rPr>
          <w:instrText xml:space="preserve"> PAGEREF _Toc476569973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C119DB">
      <w:pPr>
        <w:pStyle w:val="20"/>
        <w:rPr>
          <w:b w:val="0"/>
          <w:bCs w:val="0"/>
          <w:sz w:val="21"/>
        </w:rPr>
      </w:pPr>
      <w:hyperlink w:anchor="_Toc476569974" w:history="1">
        <w:r w:rsidR="00C87B9E" w:rsidRPr="006D7FA6">
          <w:rPr>
            <w:rStyle w:val="af"/>
          </w:rPr>
          <w:t>1.2</w:t>
        </w:r>
        <w:r w:rsidR="00C87B9E" w:rsidRPr="00436D49">
          <w:rPr>
            <w:b w:val="0"/>
            <w:bCs w:val="0"/>
            <w:sz w:val="21"/>
          </w:rPr>
          <w:tab/>
        </w:r>
        <w:r w:rsidR="00C87B9E" w:rsidRPr="006D7FA6">
          <w:rPr>
            <w:rStyle w:val="af"/>
            <w:rFonts w:eastAsia="ＭＳ ゴシック" w:hint="eastAsia"/>
          </w:rPr>
          <w:t>スケジュール</w:t>
        </w:r>
        <w:r w:rsidR="00C87B9E">
          <w:rPr>
            <w:webHidden/>
          </w:rPr>
          <w:tab/>
        </w:r>
        <w:r w:rsidR="00C87B9E">
          <w:rPr>
            <w:webHidden/>
          </w:rPr>
          <w:fldChar w:fldCharType="begin"/>
        </w:r>
        <w:r w:rsidR="00C87B9E">
          <w:rPr>
            <w:webHidden/>
          </w:rPr>
          <w:instrText xml:space="preserve"> PAGEREF _Toc476569974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Default="00C119DB">
      <w:pPr>
        <w:pStyle w:val="20"/>
      </w:pPr>
      <w:hyperlink w:anchor="_Toc476569975" w:history="1">
        <w:r w:rsidR="00C87B9E" w:rsidRPr="006D7FA6">
          <w:rPr>
            <w:rStyle w:val="af"/>
          </w:rPr>
          <w:t>1.3</w:t>
        </w:r>
        <w:r w:rsidR="00C87B9E" w:rsidRPr="00436D49">
          <w:rPr>
            <w:b w:val="0"/>
            <w:bCs w:val="0"/>
            <w:sz w:val="21"/>
          </w:rPr>
          <w:tab/>
        </w:r>
        <w:r w:rsidR="00C87B9E" w:rsidRPr="006D7FA6">
          <w:rPr>
            <w:rStyle w:val="af"/>
            <w:rFonts w:eastAsia="ＭＳ ゴシック" w:hint="eastAsia"/>
          </w:rPr>
          <w:t>環境</w:t>
        </w:r>
        <w:r w:rsidR="00C87B9E">
          <w:rPr>
            <w:webHidden/>
          </w:rPr>
          <w:tab/>
        </w:r>
        <w:r w:rsidR="00C87B9E">
          <w:rPr>
            <w:webHidden/>
          </w:rPr>
          <w:fldChar w:fldCharType="begin"/>
        </w:r>
        <w:r w:rsidR="00C87B9E">
          <w:rPr>
            <w:webHidden/>
          </w:rPr>
          <w:instrText xml:space="preserve"> PAGEREF _Toc476569975 \h </w:instrText>
        </w:r>
        <w:r w:rsidR="00C87B9E">
          <w:rPr>
            <w:webHidden/>
          </w:rPr>
        </w:r>
        <w:r w:rsidR="00C87B9E">
          <w:rPr>
            <w:webHidden/>
          </w:rPr>
          <w:fldChar w:fldCharType="separate"/>
        </w:r>
        <w:r w:rsidR="00C87B9E">
          <w:rPr>
            <w:webHidden/>
          </w:rPr>
          <w:t>2</w:t>
        </w:r>
        <w:r w:rsidR="00C87B9E">
          <w:rPr>
            <w:webHidden/>
          </w:rPr>
          <w:fldChar w:fldCharType="end"/>
        </w:r>
      </w:hyperlink>
    </w:p>
    <w:p w:rsidR="0007037C" w:rsidRPr="0007037C" w:rsidRDefault="0007037C" w:rsidP="0007037C"/>
    <w:p w:rsidR="00C87B9E" w:rsidRPr="00436D49" w:rsidRDefault="00C119DB">
      <w:pPr>
        <w:pStyle w:val="10"/>
        <w:rPr>
          <w:b w:val="0"/>
          <w:bCs w:val="0"/>
          <w:sz w:val="21"/>
          <w:u w:val="none"/>
        </w:rPr>
      </w:pPr>
      <w:hyperlink w:anchor="_Toc476569976" w:history="1">
        <w:r w:rsidR="00C87B9E" w:rsidRPr="006D7FA6">
          <w:rPr>
            <w:rStyle w:val="af"/>
            <w:rFonts w:ascii="ＭＳ ゴシック" w:eastAsia="ＭＳ ゴシック" w:hAnsi="ＭＳ ゴシック"/>
          </w:rPr>
          <w:t>2</w:t>
        </w:r>
        <w:r w:rsidR="00C87B9E" w:rsidRPr="00436D49">
          <w:rPr>
            <w:b w:val="0"/>
            <w:bCs w:val="0"/>
            <w:sz w:val="21"/>
            <w:u w:val="none"/>
          </w:rPr>
          <w:tab/>
        </w:r>
        <w:r w:rsidR="00C87B9E" w:rsidRPr="006D7FA6">
          <w:rPr>
            <w:rStyle w:val="af"/>
            <w:rFonts w:ascii="ＭＳ ゴシック" w:eastAsia="ＭＳ ゴシック" w:hAnsi="ＭＳ ゴシック" w:hint="eastAsia"/>
          </w:rPr>
          <w:t>アプリケーション概要</w:t>
        </w:r>
        <w:r w:rsidR="00C87B9E">
          <w:rPr>
            <w:webHidden/>
          </w:rPr>
          <w:tab/>
        </w:r>
        <w:r w:rsidR="00C87B9E">
          <w:rPr>
            <w:webHidden/>
          </w:rPr>
          <w:fldChar w:fldCharType="begin"/>
        </w:r>
        <w:r w:rsidR="00C87B9E">
          <w:rPr>
            <w:webHidden/>
          </w:rPr>
          <w:instrText xml:space="preserve"> PAGEREF _Toc476569976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C119DB">
      <w:pPr>
        <w:pStyle w:val="20"/>
        <w:rPr>
          <w:b w:val="0"/>
          <w:bCs w:val="0"/>
          <w:sz w:val="21"/>
        </w:rPr>
      </w:pPr>
      <w:hyperlink w:anchor="_Toc476569977" w:history="1">
        <w:r w:rsidR="00C87B9E" w:rsidRPr="006D7FA6">
          <w:rPr>
            <w:rStyle w:val="af"/>
          </w:rPr>
          <w:t>2.1</w:t>
        </w:r>
        <w:r w:rsidR="00C87B9E" w:rsidRPr="00436D49">
          <w:rPr>
            <w:b w:val="0"/>
            <w:bCs w:val="0"/>
            <w:sz w:val="21"/>
          </w:rPr>
          <w:tab/>
        </w:r>
        <w:r w:rsidR="00C87B9E" w:rsidRPr="006D7FA6">
          <w:rPr>
            <w:rStyle w:val="af"/>
            <w:rFonts w:eastAsia="ＭＳ ゴシック" w:hint="eastAsia"/>
          </w:rPr>
          <w:t>アプリケーション名</w:t>
        </w:r>
        <w:r w:rsidR="00C87B9E">
          <w:rPr>
            <w:webHidden/>
          </w:rPr>
          <w:tab/>
        </w:r>
        <w:r w:rsidR="00C87B9E">
          <w:rPr>
            <w:webHidden/>
          </w:rPr>
          <w:fldChar w:fldCharType="begin"/>
        </w:r>
        <w:r w:rsidR="00C87B9E">
          <w:rPr>
            <w:webHidden/>
          </w:rPr>
          <w:instrText xml:space="preserve"> PAGEREF _Toc476569977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C119DB">
      <w:pPr>
        <w:pStyle w:val="20"/>
        <w:rPr>
          <w:b w:val="0"/>
          <w:bCs w:val="0"/>
          <w:sz w:val="21"/>
        </w:rPr>
      </w:pPr>
      <w:hyperlink w:anchor="_Toc476569978" w:history="1">
        <w:r w:rsidR="00C87B9E" w:rsidRPr="006D7FA6">
          <w:rPr>
            <w:rStyle w:val="af"/>
          </w:rPr>
          <w:t>2.2</w:t>
        </w:r>
        <w:r w:rsidR="00C87B9E" w:rsidRPr="00436D49">
          <w:rPr>
            <w:b w:val="0"/>
            <w:bCs w:val="0"/>
            <w:sz w:val="21"/>
          </w:rPr>
          <w:tab/>
        </w:r>
        <w:r w:rsidR="00C87B9E" w:rsidRPr="006D7FA6">
          <w:rPr>
            <w:rStyle w:val="af"/>
            <w:rFonts w:eastAsia="ＭＳ ゴシック" w:hint="eastAsia"/>
          </w:rPr>
          <w:t>コンセプト</w:t>
        </w:r>
        <w:r w:rsidR="00C87B9E">
          <w:rPr>
            <w:webHidden/>
          </w:rPr>
          <w:tab/>
        </w:r>
        <w:r w:rsidR="00C87B9E">
          <w:rPr>
            <w:webHidden/>
          </w:rPr>
          <w:fldChar w:fldCharType="begin"/>
        </w:r>
        <w:r w:rsidR="00C87B9E">
          <w:rPr>
            <w:webHidden/>
          </w:rPr>
          <w:instrText xml:space="preserve"> PAGEREF _Toc476569978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C119DB">
      <w:pPr>
        <w:pStyle w:val="20"/>
        <w:rPr>
          <w:b w:val="0"/>
          <w:bCs w:val="0"/>
          <w:sz w:val="21"/>
        </w:rPr>
      </w:pPr>
      <w:hyperlink w:anchor="_Toc476569979" w:history="1">
        <w:r w:rsidR="00C87B9E" w:rsidRPr="006D7FA6">
          <w:rPr>
            <w:rStyle w:val="af"/>
          </w:rPr>
          <w:t>2.3</w:t>
        </w:r>
        <w:r w:rsidR="00C87B9E" w:rsidRPr="00436D49">
          <w:rPr>
            <w:b w:val="0"/>
            <w:bCs w:val="0"/>
            <w:sz w:val="21"/>
          </w:rPr>
          <w:tab/>
        </w:r>
        <w:r w:rsidR="00C87B9E" w:rsidRPr="006D7FA6">
          <w:rPr>
            <w:rStyle w:val="af"/>
            <w:rFonts w:eastAsia="ＭＳ ゴシック" w:hint="eastAsia"/>
          </w:rPr>
          <w:t>機能一覧</w:t>
        </w:r>
        <w:r w:rsidR="00C87B9E">
          <w:rPr>
            <w:webHidden/>
          </w:rPr>
          <w:tab/>
        </w:r>
        <w:r w:rsidR="00C87B9E">
          <w:rPr>
            <w:webHidden/>
          </w:rPr>
          <w:fldChar w:fldCharType="begin"/>
        </w:r>
        <w:r w:rsidR="00C87B9E">
          <w:rPr>
            <w:webHidden/>
          </w:rPr>
          <w:instrText xml:space="preserve"> PAGEREF _Toc476569979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Default="00C119DB">
      <w:pPr>
        <w:pStyle w:val="20"/>
      </w:pPr>
      <w:hyperlink w:anchor="_Toc476569980" w:history="1">
        <w:r w:rsidR="00C87B9E" w:rsidRPr="006D7FA6">
          <w:rPr>
            <w:rStyle w:val="af"/>
          </w:rPr>
          <w:t>2.4</w:t>
        </w:r>
        <w:r w:rsidR="00C87B9E" w:rsidRPr="00436D49">
          <w:rPr>
            <w:b w:val="0"/>
            <w:bCs w:val="0"/>
            <w:sz w:val="21"/>
          </w:rPr>
          <w:tab/>
        </w:r>
        <w:r w:rsidR="00C87B9E" w:rsidRPr="006D7FA6">
          <w:rPr>
            <w:rStyle w:val="af"/>
            <w:rFonts w:eastAsia="ＭＳ ゴシック" w:hint="eastAsia"/>
          </w:rPr>
          <w:t>スクリーンショット</w:t>
        </w:r>
        <w:r w:rsidR="00C87B9E">
          <w:rPr>
            <w:webHidden/>
          </w:rPr>
          <w:tab/>
        </w:r>
        <w:r w:rsidR="00C87B9E">
          <w:rPr>
            <w:webHidden/>
          </w:rPr>
          <w:fldChar w:fldCharType="begin"/>
        </w:r>
        <w:r w:rsidR="00C87B9E">
          <w:rPr>
            <w:webHidden/>
          </w:rPr>
          <w:instrText xml:space="preserve"> PAGEREF _Toc476569980 \h </w:instrText>
        </w:r>
        <w:r w:rsidR="00C87B9E">
          <w:rPr>
            <w:webHidden/>
          </w:rPr>
        </w:r>
        <w:r w:rsidR="00C87B9E">
          <w:rPr>
            <w:webHidden/>
          </w:rPr>
          <w:fldChar w:fldCharType="separate"/>
        </w:r>
        <w:r w:rsidR="00C87B9E">
          <w:rPr>
            <w:webHidden/>
          </w:rPr>
          <w:t>4</w:t>
        </w:r>
        <w:r w:rsidR="00C87B9E">
          <w:rPr>
            <w:webHidden/>
          </w:rPr>
          <w:fldChar w:fldCharType="end"/>
        </w:r>
      </w:hyperlink>
    </w:p>
    <w:p w:rsidR="0007037C" w:rsidRPr="0007037C" w:rsidRDefault="0007037C" w:rsidP="0007037C"/>
    <w:p w:rsidR="00C87B9E" w:rsidRPr="00436D49" w:rsidRDefault="00C119DB">
      <w:pPr>
        <w:pStyle w:val="10"/>
        <w:rPr>
          <w:b w:val="0"/>
          <w:bCs w:val="0"/>
          <w:sz w:val="21"/>
          <w:u w:val="none"/>
        </w:rPr>
      </w:pPr>
      <w:hyperlink w:anchor="_Toc476569981" w:history="1">
        <w:r w:rsidR="00C87B9E" w:rsidRPr="006D7FA6">
          <w:rPr>
            <w:rStyle w:val="af"/>
            <w:rFonts w:ascii="ＭＳ ゴシック" w:eastAsia="ＭＳ ゴシック" w:hAnsi="ＭＳ ゴシック"/>
          </w:rPr>
          <w:t>3</w:t>
        </w:r>
        <w:r w:rsidR="00C87B9E" w:rsidRPr="00436D49">
          <w:rPr>
            <w:b w:val="0"/>
            <w:bCs w:val="0"/>
            <w:sz w:val="21"/>
            <w:u w:val="none"/>
          </w:rPr>
          <w:tab/>
        </w:r>
        <w:r w:rsidR="00C87B9E" w:rsidRPr="006D7FA6">
          <w:rPr>
            <w:rStyle w:val="af"/>
            <w:rFonts w:ascii="ＭＳ ゴシック" w:eastAsia="ＭＳ ゴシック" w:hAnsi="ＭＳ ゴシック" w:hint="eastAsia"/>
          </w:rPr>
          <w:t>設計資料</w:t>
        </w:r>
        <w:r w:rsidR="00C87B9E">
          <w:rPr>
            <w:webHidden/>
          </w:rPr>
          <w:tab/>
        </w:r>
        <w:r w:rsidR="002774C0">
          <w:rPr>
            <w:webHidden/>
          </w:rPr>
          <w:t>6</w:t>
        </w:r>
      </w:hyperlink>
    </w:p>
    <w:p w:rsidR="00C87B9E" w:rsidRPr="00436D49" w:rsidRDefault="00C119DB">
      <w:pPr>
        <w:pStyle w:val="20"/>
        <w:rPr>
          <w:b w:val="0"/>
          <w:bCs w:val="0"/>
          <w:sz w:val="21"/>
        </w:rPr>
      </w:pPr>
      <w:hyperlink w:anchor="_Toc476569982" w:history="1">
        <w:r w:rsidR="00C87B9E" w:rsidRPr="006D7FA6">
          <w:rPr>
            <w:rStyle w:val="af"/>
          </w:rPr>
          <w:t>3.1</w:t>
        </w:r>
        <w:r w:rsidR="00C87B9E" w:rsidRPr="00436D49">
          <w:rPr>
            <w:b w:val="0"/>
            <w:bCs w:val="0"/>
            <w:sz w:val="21"/>
          </w:rPr>
          <w:tab/>
        </w:r>
        <w:r w:rsidR="00C87B9E" w:rsidRPr="006D7FA6">
          <w:rPr>
            <w:rStyle w:val="af"/>
            <w:rFonts w:eastAsia="ＭＳ ゴシック" w:hint="eastAsia"/>
          </w:rPr>
          <w:t>クラス図</w:t>
        </w:r>
        <w:r w:rsidR="00C87B9E">
          <w:rPr>
            <w:webHidden/>
          </w:rPr>
          <w:tab/>
        </w:r>
        <w:r w:rsidR="002774C0">
          <w:rPr>
            <w:webHidden/>
          </w:rPr>
          <w:t>6</w:t>
        </w:r>
      </w:hyperlink>
    </w:p>
    <w:p w:rsidR="00C87B9E" w:rsidRDefault="00C119DB">
      <w:pPr>
        <w:pStyle w:val="20"/>
      </w:pPr>
      <w:hyperlink w:anchor="_Toc476569983" w:history="1">
        <w:r w:rsidR="00C87B9E" w:rsidRPr="006D7FA6">
          <w:rPr>
            <w:rStyle w:val="af"/>
          </w:rPr>
          <w:t>3.2</w:t>
        </w:r>
        <w:r w:rsidR="00C87B9E" w:rsidRPr="00436D49">
          <w:rPr>
            <w:b w:val="0"/>
            <w:bCs w:val="0"/>
            <w:sz w:val="21"/>
          </w:rPr>
          <w:tab/>
        </w:r>
        <w:r w:rsidR="00C87B9E" w:rsidRPr="006D7FA6">
          <w:rPr>
            <w:rStyle w:val="af"/>
            <w:rFonts w:eastAsia="ＭＳ ゴシック" w:hint="eastAsia"/>
          </w:rPr>
          <w:t>データベース定義書</w:t>
        </w:r>
        <w:r w:rsidR="00C87B9E">
          <w:rPr>
            <w:webHidden/>
          </w:rPr>
          <w:tab/>
        </w:r>
        <w:r w:rsidR="0007037C">
          <w:rPr>
            <w:rFonts w:hint="eastAsia"/>
            <w:webHidden/>
          </w:rPr>
          <w:t>7</w:t>
        </w:r>
      </w:hyperlink>
    </w:p>
    <w:p w:rsidR="0007037C" w:rsidRPr="0007037C" w:rsidRDefault="0007037C" w:rsidP="0007037C"/>
    <w:p w:rsidR="00C87B9E" w:rsidRPr="00436D49" w:rsidRDefault="00C119DB">
      <w:pPr>
        <w:pStyle w:val="10"/>
        <w:rPr>
          <w:b w:val="0"/>
          <w:bCs w:val="0"/>
          <w:sz w:val="21"/>
          <w:u w:val="none"/>
        </w:rPr>
      </w:pPr>
      <w:hyperlink w:anchor="_Toc476569984" w:history="1">
        <w:r w:rsidR="00C87B9E" w:rsidRPr="006D7FA6">
          <w:rPr>
            <w:rStyle w:val="af"/>
            <w:rFonts w:ascii="ＭＳ ゴシック" w:eastAsia="ＭＳ ゴシック" w:hAnsi="ＭＳ ゴシック"/>
          </w:rPr>
          <w:t>4</w:t>
        </w:r>
        <w:r w:rsidR="00C87B9E" w:rsidRPr="00436D49">
          <w:rPr>
            <w:b w:val="0"/>
            <w:bCs w:val="0"/>
            <w:sz w:val="21"/>
            <w:u w:val="none"/>
          </w:rPr>
          <w:tab/>
        </w:r>
        <w:r w:rsidR="00C87B9E" w:rsidRPr="006D7FA6">
          <w:rPr>
            <w:rStyle w:val="af"/>
            <w:rFonts w:ascii="ＭＳ ゴシック" w:eastAsia="ＭＳ ゴシック" w:hAnsi="ＭＳ ゴシック" w:hint="eastAsia"/>
          </w:rPr>
          <w:t>考察</w:t>
        </w:r>
        <w:r w:rsidR="00C87B9E">
          <w:rPr>
            <w:webHidden/>
          </w:rPr>
          <w:tab/>
        </w:r>
        <w:r w:rsidR="0007037C">
          <w:rPr>
            <w:rFonts w:hint="eastAsia"/>
            <w:webHidden/>
          </w:rPr>
          <w:t>7</w:t>
        </w:r>
      </w:hyperlink>
    </w:p>
    <w:p w:rsidR="00C87B9E" w:rsidRPr="00436D49" w:rsidRDefault="00C119DB">
      <w:pPr>
        <w:pStyle w:val="20"/>
        <w:rPr>
          <w:b w:val="0"/>
          <w:bCs w:val="0"/>
          <w:sz w:val="21"/>
        </w:rPr>
      </w:pPr>
      <w:hyperlink w:anchor="_Toc476569985" w:history="1">
        <w:r w:rsidR="00C87B9E" w:rsidRPr="006D7FA6">
          <w:rPr>
            <w:rStyle w:val="af"/>
          </w:rPr>
          <w:t>4.1</w:t>
        </w:r>
        <w:r w:rsidR="00C87B9E" w:rsidRPr="00436D49">
          <w:rPr>
            <w:b w:val="0"/>
            <w:bCs w:val="0"/>
            <w:sz w:val="21"/>
          </w:rPr>
          <w:tab/>
        </w:r>
        <w:r w:rsidR="00C87B9E" w:rsidRPr="006D7FA6">
          <w:rPr>
            <w:rStyle w:val="af"/>
            <w:rFonts w:eastAsia="ＭＳ ゴシック" w:hint="eastAsia"/>
          </w:rPr>
          <w:t>成果点</w:t>
        </w:r>
        <w:r w:rsidR="00C87B9E">
          <w:rPr>
            <w:webHidden/>
          </w:rPr>
          <w:tab/>
        </w:r>
        <w:r w:rsidR="0007037C">
          <w:rPr>
            <w:rFonts w:hint="eastAsia"/>
            <w:webHidden/>
          </w:rPr>
          <w:t>7</w:t>
        </w:r>
      </w:hyperlink>
    </w:p>
    <w:p w:rsidR="00C87B9E" w:rsidRDefault="00C119DB">
      <w:pPr>
        <w:pStyle w:val="20"/>
      </w:pPr>
      <w:hyperlink w:anchor="_Toc476569986" w:history="1">
        <w:r w:rsidR="00C87B9E" w:rsidRPr="006D7FA6">
          <w:rPr>
            <w:rStyle w:val="af"/>
          </w:rPr>
          <w:t>4.2</w:t>
        </w:r>
        <w:r w:rsidR="00C87B9E" w:rsidRPr="00436D49">
          <w:rPr>
            <w:b w:val="0"/>
            <w:bCs w:val="0"/>
            <w:sz w:val="21"/>
          </w:rPr>
          <w:tab/>
        </w:r>
        <w:r w:rsidR="00C87B9E" w:rsidRPr="006D7FA6">
          <w:rPr>
            <w:rStyle w:val="af"/>
            <w:rFonts w:eastAsia="ＭＳ ゴシック" w:hint="eastAsia"/>
          </w:rPr>
          <w:t>反省点</w:t>
        </w:r>
        <w:r w:rsidR="00C87B9E">
          <w:rPr>
            <w:webHidden/>
          </w:rPr>
          <w:tab/>
        </w:r>
        <w:r w:rsidR="0007037C">
          <w:rPr>
            <w:webHidden/>
          </w:rPr>
          <w:t>7</w:t>
        </w:r>
      </w:hyperlink>
    </w:p>
    <w:p w:rsidR="0007037C" w:rsidRPr="0007037C" w:rsidRDefault="0007037C" w:rsidP="0007037C"/>
    <w:p w:rsidR="00C87B9E" w:rsidRPr="00436D49" w:rsidRDefault="00C119DB">
      <w:pPr>
        <w:pStyle w:val="10"/>
        <w:rPr>
          <w:b w:val="0"/>
          <w:bCs w:val="0"/>
          <w:sz w:val="21"/>
          <w:u w:val="none"/>
        </w:rPr>
      </w:pPr>
      <w:hyperlink w:anchor="_Toc476569987" w:history="1">
        <w:r w:rsidR="00C87B9E" w:rsidRPr="006D7FA6">
          <w:rPr>
            <w:rStyle w:val="af"/>
            <w:rFonts w:ascii="ＭＳ ゴシック" w:eastAsia="ＭＳ ゴシック" w:hAnsi="ＭＳ ゴシック"/>
          </w:rPr>
          <w:t>5</w:t>
        </w:r>
        <w:r w:rsidR="00C87B9E" w:rsidRPr="00436D49">
          <w:rPr>
            <w:b w:val="0"/>
            <w:bCs w:val="0"/>
            <w:sz w:val="21"/>
            <w:u w:val="none"/>
          </w:rPr>
          <w:tab/>
        </w:r>
        <w:r w:rsidR="00C87B9E" w:rsidRPr="006D7FA6">
          <w:rPr>
            <w:rStyle w:val="af"/>
            <w:rFonts w:ascii="ＭＳ ゴシック" w:eastAsia="ＭＳ ゴシック" w:hAnsi="ＭＳ ゴシック" w:hint="eastAsia"/>
          </w:rPr>
          <w:t>参考文献</w:t>
        </w:r>
        <w:r w:rsidR="00C87B9E">
          <w:rPr>
            <w:webHidden/>
          </w:rPr>
          <w:tab/>
        </w:r>
        <w:r w:rsidR="0007037C">
          <w:rPr>
            <w:webHidden/>
          </w:rPr>
          <w:t>7</w:t>
        </w:r>
      </w:hyperlink>
    </w:p>
    <w:p w:rsidR="007A421B" w:rsidRPr="00DF18B2" w:rsidRDefault="00E933AE" w:rsidP="00637749">
      <w:pPr>
        <w:pStyle w:val="1"/>
        <w:pageBreakBefore/>
        <w:ind w:left="210" w:right="210" w:firstLine="0"/>
        <w:rPr>
          <w:rFonts w:ascii="ＭＳ ゴシック" w:eastAsia="ＭＳ ゴシック" w:hAnsi="ＭＳ ゴシック"/>
        </w:rPr>
      </w:pPr>
      <w:r w:rsidRPr="00DF18B2">
        <w:rPr>
          <w:rFonts w:ascii="ＭＳ ゴシック" w:eastAsia="ＭＳ ゴシック" w:hAnsi="ＭＳ ゴシック"/>
          <w:highlight w:val="lightGray"/>
        </w:rPr>
        <w:lastRenderedPageBreak/>
        <w:fldChar w:fldCharType="end"/>
      </w:r>
      <w:bookmarkStart w:id="0" w:name="_Toc476569972"/>
      <w:r w:rsidR="00BC5B0C" w:rsidRPr="00DF18B2">
        <w:rPr>
          <w:rFonts w:ascii="ＭＳ ゴシック" w:eastAsia="ＭＳ ゴシック" w:hAnsi="ＭＳ ゴシック" w:hint="eastAsia"/>
        </w:rPr>
        <w:t>プロジェクト概要</w:t>
      </w:r>
      <w:bookmarkEnd w:id="0"/>
    </w:p>
    <w:p w:rsidR="005402FA" w:rsidRPr="00DF18B2" w:rsidRDefault="005402FA" w:rsidP="00743E4E">
      <w:pPr>
        <w:pStyle w:val="a0"/>
        <w:ind w:left="525"/>
        <w:rPr>
          <w:rFonts w:eastAsia="ＭＳ ゴシック"/>
        </w:rPr>
      </w:pPr>
    </w:p>
    <w:p w:rsidR="005402FA" w:rsidRPr="00DF18B2" w:rsidRDefault="00694F88" w:rsidP="00637749">
      <w:pPr>
        <w:pStyle w:val="2"/>
        <w:ind w:left="210" w:right="210" w:firstLine="0"/>
        <w:rPr>
          <w:rFonts w:eastAsia="ＭＳ ゴシック"/>
        </w:rPr>
      </w:pPr>
      <w:bookmarkStart w:id="1" w:name="_Toc476569973"/>
      <w:r w:rsidRPr="00DF18B2">
        <w:rPr>
          <w:rFonts w:eastAsia="ＭＳ ゴシック" w:hint="eastAsia"/>
        </w:rPr>
        <w:t>チーム</w:t>
      </w:r>
      <w:bookmarkEnd w:id="1"/>
    </w:p>
    <w:p w:rsidR="00694F88" w:rsidRPr="00DF18B2" w:rsidRDefault="00BC5B0C" w:rsidP="00BC5B0C">
      <w:pPr>
        <w:pStyle w:val="a0"/>
        <w:numPr>
          <w:ilvl w:val="0"/>
          <w:numId w:val="26"/>
        </w:numPr>
        <w:ind w:leftChars="0"/>
        <w:rPr>
          <w:rFonts w:eastAsia="ＭＳ ゴシック"/>
        </w:rPr>
      </w:pPr>
      <w:r w:rsidRPr="00DF18B2">
        <w:rPr>
          <w:rFonts w:eastAsia="ＭＳ ゴシック" w:hint="eastAsia"/>
        </w:rPr>
        <w:t>チーム名</w:t>
      </w:r>
    </w:p>
    <w:p w:rsidR="00BC5B0C" w:rsidRPr="00617C9D" w:rsidRDefault="00ED6EF2" w:rsidP="00BC5B0C">
      <w:pPr>
        <w:pStyle w:val="a0"/>
        <w:ind w:left="525"/>
        <w:rPr>
          <w:rFonts w:ascii="ＭＳ 明朝" w:eastAsia="ＭＳ 明朝" w:hAnsi="ＭＳ 明朝"/>
          <w:i/>
        </w:rPr>
      </w:pPr>
      <w:r w:rsidRPr="00617C9D">
        <w:rPr>
          <w:rFonts w:ascii="ＭＳ 明朝" w:eastAsia="ＭＳ 明朝" w:hAnsi="ＭＳ 明朝" w:hint="eastAsia"/>
          <w:i/>
        </w:rPr>
        <w:t xml:space="preserve">チーム　</w:t>
      </w:r>
      <w:r w:rsidR="003765E6">
        <w:rPr>
          <w:rFonts w:ascii="ＭＳ 明朝" w:eastAsia="ＭＳ 明朝" w:hAnsi="ＭＳ 明朝"/>
          <w:i/>
        </w:rPr>
        <w:t>Thaipon</w:t>
      </w:r>
    </w:p>
    <w:p w:rsidR="00C81116" w:rsidRPr="00DF18B2" w:rsidRDefault="00C81116" w:rsidP="007846E6">
      <w:pPr>
        <w:pStyle w:val="a0"/>
        <w:ind w:leftChars="100" w:left="210"/>
        <w:rPr>
          <w:rFonts w:eastAsia="ＭＳ ゴシック"/>
        </w:rPr>
      </w:pPr>
    </w:p>
    <w:p w:rsidR="00BC5B0C" w:rsidRPr="00CA43E0" w:rsidRDefault="00BC5B0C" w:rsidP="00BC5B0C">
      <w:pPr>
        <w:pStyle w:val="a0"/>
        <w:numPr>
          <w:ilvl w:val="0"/>
          <w:numId w:val="26"/>
        </w:numPr>
        <w:ind w:leftChars="0"/>
        <w:rPr>
          <w:rFonts w:eastAsia="ＭＳ ゴシック"/>
        </w:rPr>
      </w:pPr>
      <w:r w:rsidRPr="00CA43E0">
        <w:rPr>
          <w:rFonts w:eastAsia="ＭＳ ゴシック" w:hint="eastAsia"/>
        </w:rPr>
        <w:t>メンバー</w:t>
      </w:r>
    </w:p>
    <w:p w:rsidR="00725698" w:rsidRPr="00486BA2" w:rsidRDefault="00651854" w:rsidP="00725698">
      <w:pPr>
        <w:pStyle w:val="a0"/>
        <w:ind w:leftChars="0" w:left="670" w:firstLineChars="200" w:firstLine="440"/>
        <w:rPr>
          <w:rFonts w:ascii="ＭＳ 明朝" w:eastAsia="ＭＳ 明朝" w:hAnsi="ＭＳ 明朝"/>
        </w:rPr>
      </w:pPr>
      <w:r>
        <w:rPr>
          <w:rFonts w:ascii="ＭＳ 明朝" w:eastAsia="ＭＳ 明朝" w:hAnsi="ＭＳ 明朝" w:hint="eastAsia"/>
        </w:rPr>
        <w:t>ティラカエシ</w:t>
      </w:r>
      <w:r w:rsidR="003765E6">
        <w:rPr>
          <w:rFonts w:ascii="ＭＳ 明朝" w:eastAsia="ＭＳ 明朝" w:hAnsi="ＭＳ 明朝" w:hint="eastAsia"/>
        </w:rPr>
        <w:t>・タナポン</w:t>
      </w:r>
    </w:p>
    <w:p w:rsidR="001E2D5A" w:rsidRPr="00617C9D" w:rsidRDefault="00725698" w:rsidP="001E2D5A">
      <w:pPr>
        <w:pStyle w:val="a0"/>
        <w:ind w:leftChars="0" w:left="851"/>
        <w:rPr>
          <w:rFonts w:ascii="ＭＳ 明朝" w:eastAsia="ＭＳ 明朝" w:hAnsi="ＭＳ 明朝"/>
        </w:rPr>
      </w:pPr>
      <w:r>
        <w:rPr>
          <w:rFonts w:ascii="ＭＳ 明朝" w:eastAsia="ＭＳ 明朝" w:hAnsi="ＭＳ 明朝" w:hint="eastAsia"/>
        </w:rPr>
        <w:tab/>
        <w:t>(</w:t>
      </w:r>
      <w:r w:rsidR="003765E6">
        <w:rPr>
          <w:rFonts w:ascii="ＭＳ 明朝" w:eastAsia="ＭＳ 明朝" w:hAnsi="ＭＳ 明朝"/>
        </w:rPr>
        <w:t>システム全般、</w:t>
      </w:r>
      <w:r>
        <w:rPr>
          <w:rFonts w:ascii="ＭＳ 明朝" w:eastAsia="ＭＳ 明朝" w:hAnsi="ＭＳ 明朝" w:hint="eastAsia"/>
        </w:rPr>
        <w:t>コーディング)</w:t>
      </w:r>
    </w:p>
    <w:p w:rsidR="00096380" w:rsidRPr="00617C9D" w:rsidRDefault="003765E6" w:rsidP="003F0C0E">
      <w:pPr>
        <w:pStyle w:val="a0"/>
        <w:ind w:leftChars="0" w:left="1100"/>
        <w:rPr>
          <w:rFonts w:ascii="ＭＳ 明朝" w:eastAsia="ＭＳ 明朝" w:hAnsi="ＭＳ 明朝"/>
        </w:rPr>
      </w:pPr>
      <w:r>
        <w:rPr>
          <w:rFonts w:ascii="ＭＳ 明朝" w:eastAsia="ＭＳ 明朝" w:hAnsi="ＭＳ 明朝" w:hint="eastAsia"/>
        </w:rPr>
        <w:t xml:space="preserve">伊集院　</w:t>
      </w:r>
      <w:r w:rsidR="00085CB7">
        <w:rPr>
          <w:rFonts w:ascii="ＭＳ 明朝" w:eastAsia="ＭＳ 明朝" w:hAnsi="ＭＳ 明朝" w:hint="eastAsia"/>
        </w:rPr>
        <w:t>晋</w:t>
      </w:r>
      <w:bookmarkStart w:id="2" w:name="_GoBack"/>
      <w:bookmarkEnd w:id="2"/>
      <w:r>
        <w:rPr>
          <w:rFonts w:ascii="ＭＳ 明朝" w:eastAsia="ＭＳ 明朝" w:hAnsi="ＭＳ 明朝" w:hint="eastAsia"/>
        </w:rPr>
        <w:t>作</w:t>
      </w:r>
    </w:p>
    <w:p w:rsidR="00096380" w:rsidRPr="00617C9D" w:rsidRDefault="00725698" w:rsidP="00ED6EF2">
      <w:pPr>
        <w:pStyle w:val="a0"/>
        <w:ind w:leftChars="0" w:left="1100" w:firstLine="602"/>
        <w:rPr>
          <w:rFonts w:ascii="ＭＳ 明朝" w:eastAsia="ＭＳ 明朝" w:hAnsi="ＭＳ 明朝"/>
        </w:rPr>
      </w:pPr>
      <w:r>
        <w:rPr>
          <w:rFonts w:ascii="ＭＳ 明朝" w:eastAsia="ＭＳ 明朝" w:hAnsi="ＭＳ 明朝" w:hint="eastAsia"/>
        </w:rPr>
        <w:t>(</w:t>
      </w:r>
      <w:r w:rsidR="003765E6">
        <w:rPr>
          <w:rFonts w:ascii="ＭＳ 明朝" w:eastAsia="ＭＳ 明朝" w:hAnsi="ＭＳ 明朝"/>
        </w:rPr>
        <w:t>システム全般、</w:t>
      </w:r>
      <w:r>
        <w:rPr>
          <w:rFonts w:ascii="ＭＳ 明朝" w:eastAsia="ＭＳ 明朝" w:hAnsi="ＭＳ 明朝" w:hint="eastAsia"/>
        </w:rPr>
        <w:t>コーディング)</w:t>
      </w:r>
    </w:p>
    <w:p w:rsidR="00725698" w:rsidRDefault="003765E6" w:rsidP="00725698">
      <w:pPr>
        <w:pStyle w:val="a0"/>
        <w:ind w:leftChars="0" w:left="851" w:firstLine="249"/>
        <w:rPr>
          <w:rFonts w:ascii="ＭＳ 明朝" w:eastAsia="ＭＳ 明朝" w:hAnsi="ＭＳ 明朝"/>
        </w:rPr>
      </w:pPr>
      <w:r>
        <w:rPr>
          <w:rFonts w:ascii="ＭＳ 明朝" w:eastAsia="ＭＳ 明朝" w:hAnsi="ＭＳ 明朝" w:hint="eastAsia"/>
        </w:rPr>
        <w:t>田中　彩葉</w:t>
      </w:r>
    </w:p>
    <w:p w:rsidR="00096380" w:rsidRPr="00725698" w:rsidRDefault="00725698" w:rsidP="00030F32">
      <w:pPr>
        <w:pStyle w:val="a0"/>
        <w:ind w:leftChars="118" w:left="248" w:firstLineChars="400" w:firstLine="880"/>
        <w:rPr>
          <w:rFonts w:ascii="ＭＳ 明朝" w:eastAsia="ＭＳ 明朝" w:hAnsi="ＭＳ 明朝"/>
        </w:rPr>
      </w:pPr>
      <w:r>
        <w:rPr>
          <w:rFonts w:ascii="ＭＳ 明朝" w:eastAsia="ＭＳ 明朝" w:hAnsi="ＭＳ 明朝"/>
        </w:rPr>
        <w:tab/>
        <w:t>(コーディング)</w:t>
      </w:r>
    </w:p>
    <w:p w:rsidR="009D75AC" w:rsidRPr="00DF18B2" w:rsidRDefault="009D75AC" w:rsidP="009D75AC">
      <w:pPr>
        <w:pStyle w:val="2"/>
        <w:ind w:left="777" w:right="210"/>
        <w:rPr>
          <w:rFonts w:eastAsia="ＭＳ ゴシック"/>
        </w:rPr>
      </w:pPr>
      <w:bookmarkStart w:id="3" w:name="_Toc256066966"/>
      <w:bookmarkStart w:id="4" w:name="_Toc476569974"/>
      <w:r w:rsidRPr="00DF18B2">
        <w:rPr>
          <w:rFonts w:eastAsia="ＭＳ ゴシック" w:hint="eastAsia"/>
        </w:rPr>
        <w:t>スケジュール</w:t>
      </w:r>
      <w:bookmarkEnd w:id="3"/>
      <w:bookmarkEnd w:id="4"/>
    </w:p>
    <w:p w:rsidR="009D75AC" w:rsidRPr="00DF18B2" w:rsidRDefault="009D75AC" w:rsidP="009D75AC">
      <w:pPr>
        <w:pStyle w:val="a0"/>
        <w:ind w:leftChars="0"/>
        <w:rPr>
          <w:rFonts w:eastAsia="ＭＳ ゴシック"/>
        </w:rPr>
      </w:pPr>
    </w:p>
    <w:p w:rsidR="009D75AC" w:rsidRPr="00617C9D" w:rsidRDefault="009D75AC" w:rsidP="009D75AC">
      <w:pPr>
        <w:pStyle w:val="a0"/>
        <w:ind w:leftChars="0" w:firstLine="420"/>
        <w:rPr>
          <w:rFonts w:ascii="ＭＳ 明朝" w:eastAsia="ＭＳ 明朝" w:hAnsi="ＭＳ 明朝"/>
        </w:rPr>
      </w:pPr>
      <w:r w:rsidRPr="00617C9D">
        <w:rPr>
          <w:rFonts w:ascii="ＭＳ 明朝" w:eastAsia="ＭＳ 明朝" w:hAnsi="ＭＳ 明朝" w:hint="eastAsia"/>
        </w:rPr>
        <w:t>期間：</w:t>
      </w:r>
      <w:r w:rsidR="00486BA2">
        <w:rPr>
          <w:rFonts w:ascii="ＭＳ 明朝" w:eastAsia="ＭＳ 明朝" w:hAnsi="ＭＳ 明朝" w:hint="eastAsia"/>
        </w:rPr>
        <w:t>201</w:t>
      </w:r>
      <w:r w:rsidR="00505808">
        <w:rPr>
          <w:rFonts w:ascii="ＭＳ 明朝" w:eastAsia="ＭＳ 明朝" w:hAnsi="ＭＳ 明朝"/>
        </w:rPr>
        <w:t>8</w:t>
      </w:r>
      <w:r w:rsidRPr="00617C9D">
        <w:rPr>
          <w:rFonts w:ascii="ＭＳ 明朝" w:eastAsia="ＭＳ 明朝" w:hAnsi="ＭＳ 明朝" w:hint="eastAsia"/>
        </w:rPr>
        <w:t>年2月上旬～</w:t>
      </w:r>
      <w:r w:rsidR="00486BA2">
        <w:rPr>
          <w:rFonts w:ascii="ＭＳ 明朝" w:eastAsia="ＭＳ 明朝" w:hAnsi="ＭＳ 明朝" w:hint="eastAsia"/>
        </w:rPr>
        <w:t>201</w:t>
      </w:r>
      <w:r w:rsidR="00875B1E">
        <w:rPr>
          <w:rFonts w:ascii="ＭＳ 明朝" w:eastAsia="ＭＳ 明朝" w:hAnsi="ＭＳ 明朝"/>
        </w:rPr>
        <w:t>8</w:t>
      </w:r>
      <w:r w:rsidRPr="00617C9D">
        <w:rPr>
          <w:rFonts w:ascii="ＭＳ 明朝" w:eastAsia="ＭＳ 明朝" w:hAnsi="ＭＳ 明朝" w:hint="eastAsia"/>
        </w:rPr>
        <w:t>年3月</w:t>
      </w:r>
      <w:r w:rsidR="0083138F">
        <w:rPr>
          <w:rFonts w:ascii="ＭＳ 明朝" w:eastAsia="ＭＳ 明朝" w:hAnsi="ＭＳ 明朝"/>
        </w:rPr>
        <w:t>8</w:t>
      </w:r>
      <w:r w:rsidR="00486BA2">
        <w:rPr>
          <w:rFonts w:ascii="ＭＳ 明朝" w:eastAsia="ＭＳ 明朝" w:hAnsi="ＭＳ 明朝"/>
        </w:rPr>
        <w:t>日</w:t>
      </w:r>
    </w:p>
    <w:p w:rsidR="009D75AC" w:rsidRPr="00617C9D" w:rsidRDefault="009D75AC" w:rsidP="009D75AC">
      <w:pPr>
        <w:pStyle w:val="a0"/>
        <w:ind w:leftChars="0" w:firstLine="42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年2月上旬～2月下旬</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クラス図、データベース設計</w:t>
      </w:r>
    </w:p>
    <w:p w:rsidR="009D75AC" w:rsidRPr="00617C9D" w:rsidRDefault="009D75AC" w:rsidP="009D75AC">
      <w:pPr>
        <w:pStyle w:val="a0"/>
        <w:ind w:leftChars="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年2月下旬～3月</w:t>
      </w:r>
      <w:r w:rsidR="0083138F">
        <w:rPr>
          <w:rFonts w:ascii="ＭＳ 明朝" w:eastAsia="ＭＳ 明朝" w:hAnsi="ＭＳ 明朝" w:hint="eastAsia"/>
        </w:rPr>
        <w:t>8日</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実装</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デザイン適応</w:t>
      </w:r>
    </w:p>
    <w:p w:rsidR="00ED6EF2" w:rsidRPr="00DF18B2" w:rsidRDefault="00ED6EF2" w:rsidP="00824B95">
      <w:pPr>
        <w:pStyle w:val="a0"/>
        <w:ind w:left="525"/>
        <w:rPr>
          <w:rFonts w:eastAsia="ＭＳ ゴシック"/>
        </w:rPr>
      </w:pPr>
    </w:p>
    <w:p w:rsidR="005E2796" w:rsidRPr="00DF18B2" w:rsidRDefault="005E2796" w:rsidP="005E2796">
      <w:pPr>
        <w:pStyle w:val="2"/>
        <w:ind w:left="777" w:right="210"/>
        <w:rPr>
          <w:rFonts w:eastAsia="ＭＳ ゴシック"/>
        </w:rPr>
      </w:pPr>
      <w:bookmarkStart w:id="5" w:name="_Toc256064271"/>
      <w:bookmarkStart w:id="6" w:name="_Toc476569975"/>
      <w:r w:rsidRPr="00DF18B2">
        <w:rPr>
          <w:rFonts w:eastAsia="ＭＳ ゴシック" w:hint="eastAsia"/>
        </w:rPr>
        <w:t>環境</w:t>
      </w:r>
      <w:bookmarkEnd w:id="5"/>
      <w:bookmarkEnd w:id="6"/>
    </w:p>
    <w:p w:rsidR="005E2796" w:rsidRPr="00DF18B2" w:rsidRDefault="005E2796" w:rsidP="005E2796">
      <w:pPr>
        <w:pStyle w:val="a0"/>
        <w:ind w:leftChars="0"/>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開発環境</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OS：</w:t>
      </w:r>
      <w:r w:rsidR="00486BA2">
        <w:rPr>
          <w:rFonts w:ascii="ＭＳ 明朝" w:eastAsia="ＭＳ 明朝" w:hAnsi="ＭＳ 明朝" w:hint="eastAsia"/>
        </w:rPr>
        <w:t>Windows 10</w:t>
      </w:r>
      <w:r w:rsidR="006F0384" w:rsidRPr="00617C9D">
        <w:rPr>
          <w:rFonts w:ascii="ＭＳ 明朝" w:eastAsia="ＭＳ 明朝" w:hAnsi="ＭＳ 明朝" w:hint="eastAsia"/>
        </w:rPr>
        <w:t xml:space="preserve"> Pro</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開発言語：</w:t>
      </w:r>
      <w:r w:rsidR="00725698">
        <w:rPr>
          <w:rFonts w:ascii="ＭＳ 明朝" w:eastAsia="ＭＳ 明朝" w:hAnsi="ＭＳ 明朝" w:hint="eastAsia"/>
        </w:rPr>
        <w:t>Java</w:t>
      </w:r>
      <w:r w:rsidR="006A45F3">
        <w:rPr>
          <w:rFonts w:ascii="ＭＳ 明朝" w:eastAsia="ＭＳ 明朝" w:hAnsi="ＭＳ 明朝"/>
        </w:rPr>
        <w:t>8</w:t>
      </w:r>
      <w:r w:rsidR="003319D3">
        <w:rPr>
          <w:rFonts w:ascii="ＭＳ 明朝" w:eastAsia="ＭＳ 明朝" w:hAnsi="ＭＳ 明朝"/>
        </w:rPr>
        <w:t>.0</w:t>
      </w:r>
    </w:p>
    <w:p w:rsidR="00ED6EF2" w:rsidRPr="00617C9D" w:rsidRDefault="005E2796" w:rsidP="00725698">
      <w:pPr>
        <w:pStyle w:val="a0"/>
        <w:ind w:left="525"/>
        <w:rPr>
          <w:rFonts w:ascii="ＭＳ 明朝" w:eastAsia="ＭＳ 明朝" w:hAnsi="ＭＳ 明朝"/>
        </w:rPr>
      </w:pPr>
      <w:r w:rsidRPr="00617C9D">
        <w:rPr>
          <w:rFonts w:ascii="ＭＳ 明朝" w:eastAsia="ＭＳ 明朝" w:hAnsi="ＭＳ 明朝" w:hint="eastAsia"/>
        </w:rPr>
        <w:t>データベース：</w:t>
      </w:r>
      <w:r w:rsidR="00861130">
        <w:rPr>
          <w:rFonts w:ascii="ＭＳ 明朝" w:eastAsia="ＭＳ 明朝" w:hAnsi="ＭＳ 明朝" w:hint="eastAsia"/>
        </w:rPr>
        <w:t xml:space="preserve">Oracle Database 11g Enterprise Edition </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サーバー：</w:t>
      </w:r>
      <w:r w:rsidR="00486BA2">
        <w:rPr>
          <w:rFonts w:ascii="ＭＳ 明朝" w:eastAsia="ＭＳ 明朝" w:hAnsi="ＭＳ 明朝" w:hint="eastAsia"/>
        </w:rPr>
        <w:t xml:space="preserve">Apache Tomcat </w:t>
      </w:r>
      <w:r w:rsidR="003765E6">
        <w:rPr>
          <w:rFonts w:ascii="ＭＳ 明朝" w:eastAsia="ＭＳ 明朝" w:hAnsi="ＭＳ 明朝"/>
        </w:rPr>
        <w:t>8</w:t>
      </w:r>
    </w:p>
    <w:p w:rsidR="005E2796" w:rsidRPr="00617C9D" w:rsidRDefault="005E2796" w:rsidP="005E2796">
      <w:pPr>
        <w:pStyle w:val="a0"/>
        <w:ind w:left="525"/>
        <w:rPr>
          <w:rFonts w:ascii="ＭＳ 明朝" w:eastAsia="ＭＳ 明朝" w:hAnsi="ＭＳ 明朝"/>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動作環境</w:t>
      </w:r>
    </w:p>
    <w:p w:rsidR="005E2796" w:rsidRPr="00617C9D" w:rsidRDefault="005E2796" w:rsidP="00861130">
      <w:pPr>
        <w:pStyle w:val="a0"/>
        <w:ind w:left="525"/>
        <w:rPr>
          <w:rFonts w:ascii="ＭＳ 明朝" w:eastAsia="ＭＳ 明朝" w:hAnsi="ＭＳ 明朝"/>
        </w:rPr>
      </w:pPr>
      <w:r w:rsidRPr="00617C9D">
        <w:rPr>
          <w:rFonts w:ascii="ＭＳ 明朝" w:eastAsia="ＭＳ 明朝" w:hAnsi="ＭＳ 明朝" w:hint="eastAsia"/>
        </w:rPr>
        <w:t>ブラウザ：</w:t>
      </w:r>
      <w:r w:rsidR="00861130">
        <w:rPr>
          <w:rFonts w:ascii="ＭＳ 明朝" w:eastAsia="ＭＳ 明朝" w:hAnsi="ＭＳ 明朝" w:hint="eastAsia"/>
        </w:rPr>
        <w:t xml:space="preserve">Google </w:t>
      </w:r>
      <w:r w:rsidR="00861130">
        <w:rPr>
          <w:rFonts w:ascii="ＭＳ 明朝" w:eastAsia="ＭＳ 明朝" w:hAnsi="ＭＳ 明朝"/>
        </w:rPr>
        <w:t>Chrome</w:t>
      </w:r>
      <w:r w:rsidR="00861130">
        <w:rPr>
          <w:rFonts w:ascii="ＭＳ 明朝" w:eastAsia="ＭＳ 明朝" w:hAnsi="ＭＳ 明朝" w:hint="eastAsia"/>
        </w:rPr>
        <w:t xml:space="preserve"> </w:t>
      </w:r>
    </w:p>
    <w:p w:rsidR="00F52DE5" w:rsidRPr="00DF18B2" w:rsidRDefault="00F52DE5" w:rsidP="00486BA2">
      <w:pPr>
        <w:pStyle w:val="a0"/>
        <w:ind w:leftChars="0" w:left="0"/>
        <w:rPr>
          <w:rFonts w:eastAsia="ＭＳ ゴシック"/>
        </w:rPr>
      </w:pPr>
    </w:p>
    <w:p w:rsidR="00CD32F0" w:rsidRDefault="00CD32F0" w:rsidP="00486BA2">
      <w:pPr>
        <w:pStyle w:val="a0"/>
        <w:ind w:leftChars="119"/>
        <w:rPr>
          <w:rFonts w:eastAsia="ＭＳ ゴシック"/>
        </w:rPr>
      </w:pPr>
    </w:p>
    <w:p w:rsidR="003765E6" w:rsidRPr="00DF18B2" w:rsidRDefault="003765E6" w:rsidP="00486BA2">
      <w:pPr>
        <w:pStyle w:val="a0"/>
        <w:ind w:leftChars="119"/>
        <w:rPr>
          <w:rFonts w:eastAsia="ＭＳ ゴシック"/>
        </w:rPr>
      </w:pPr>
    </w:p>
    <w:p w:rsidR="00972848" w:rsidRPr="00DF18B2" w:rsidRDefault="004316E3" w:rsidP="00565E92">
      <w:pPr>
        <w:pStyle w:val="1"/>
        <w:ind w:left="635" w:right="210"/>
        <w:rPr>
          <w:rFonts w:ascii="ＭＳ ゴシック" w:eastAsia="ＭＳ ゴシック" w:hAnsi="ＭＳ ゴシック"/>
        </w:rPr>
      </w:pPr>
      <w:bookmarkStart w:id="7" w:name="_Toc476569976"/>
      <w:r w:rsidRPr="00DF18B2">
        <w:rPr>
          <w:rFonts w:ascii="ＭＳ ゴシック" w:eastAsia="ＭＳ ゴシック" w:hAnsi="ＭＳ ゴシック" w:hint="eastAsia"/>
        </w:rPr>
        <w:lastRenderedPageBreak/>
        <w:t>アプリケーション概要</w:t>
      </w:r>
      <w:bookmarkEnd w:id="7"/>
    </w:p>
    <w:p w:rsidR="00767EF9" w:rsidRPr="00DF18B2" w:rsidRDefault="004316E3" w:rsidP="00767EF9">
      <w:pPr>
        <w:pStyle w:val="2"/>
        <w:ind w:left="777" w:right="210"/>
        <w:rPr>
          <w:rFonts w:eastAsia="ＭＳ ゴシック"/>
        </w:rPr>
      </w:pPr>
      <w:bookmarkStart w:id="8" w:name="_Toc476569977"/>
      <w:r w:rsidRPr="00DF18B2">
        <w:rPr>
          <w:rFonts w:eastAsia="ＭＳ ゴシック" w:hint="eastAsia"/>
        </w:rPr>
        <w:t>アプリケーション名</w:t>
      </w:r>
      <w:bookmarkEnd w:id="8"/>
    </w:p>
    <w:p w:rsidR="00BE35EA" w:rsidRDefault="00BE35EA" w:rsidP="00694236">
      <w:pPr>
        <w:pStyle w:val="a0"/>
        <w:ind w:left="525"/>
        <w:rPr>
          <w:rFonts w:eastAsia="ＭＳ ゴシック"/>
        </w:rPr>
      </w:pPr>
    </w:p>
    <w:p w:rsidR="007E4F6A" w:rsidRDefault="00C65379" w:rsidP="00861130">
      <w:pPr>
        <w:pStyle w:val="a0"/>
        <w:ind w:left="525"/>
        <w:rPr>
          <w:rFonts w:ascii="ＭＳ 明朝" w:eastAsia="ＭＳ 明朝" w:hAnsi="ＭＳ 明朝"/>
        </w:rPr>
      </w:pPr>
      <w:r>
        <w:rPr>
          <w:rFonts w:ascii="ＭＳ 明朝" w:eastAsia="ＭＳ 明朝" w:hAnsi="ＭＳ 明朝" w:hint="eastAsia"/>
        </w:rPr>
        <w:t xml:space="preserve">アプリケーション名：　</w:t>
      </w:r>
      <w:r w:rsidR="003765E6">
        <w:rPr>
          <w:rFonts w:ascii="ＭＳ 明朝" w:eastAsia="ＭＳ 明朝" w:hAnsi="ＭＳ 明朝"/>
        </w:rPr>
        <w:t>Tha</w:t>
      </w:r>
      <w:r w:rsidR="004A6DD8">
        <w:rPr>
          <w:rFonts w:ascii="ＭＳ 明朝" w:eastAsia="ＭＳ 明朝" w:hAnsi="ＭＳ 明朝"/>
        </w:rPr>
        <w:t>ipon</w:t>
      </w:r>
    </w:p>
    <w:p w:rsidR="00861130" w:rsidRPr="00861130" w:rsidRDefault="00861130" w:rsidP="00861130">
      <w:pPr>
        <w:pStyle w:val="a0"/>
        <w:ind w:left="525"/>
        <w:rPr>
          <w:rFonts w:ascii="ＭＳ 明朝" w:eastAsia="ＭＳ 明朝" w:hAnsi="ＭＳ 明朝"/>
        </w:rPr>
      </w:pPr>
    </w:p>
    <w:p w:rsidR="007E4F6A" w:rsidRPr="00DF18B2" w:rsidRDefault="004316E3" w:rsidP="007E4F6A">
      <w:pPr>
        <w:pStyle w:val="2"/>
        <w:ind w:left="777" w:right="210"/>
        <w:rPr>
          <w:rFonts w:eastAsia="ＭＳ ゴシック"/>
        </w:rPr>
      </w:pPr>
      <w:bookmarkStart w:id="9" w:name="_Toc476569978"/>
      <w:r w:rsidRPr="00DF18B2">
        <w:rPr>
          <w:rFonts w:eastAsia="ＭＳ ゴシック" w:hint="eastAsia"/>
        </w:rPr>
        <w:t>コンセプト</w:t>
      </w:r>
      <w:bookmarkEnd w:id="9"/>
    </w:p>
    <w:p w:rsidR="004316E3" w:rsidRPr="00DF18B2" w:rsidRDefault="004316E3" w:rsidP="00767EF9">
      <w:pPr>
        <w:pStyle w:val="a0"/>
        <w:ind w:left="525"/>
        <w:rPr>
          <w:rFonts w:eastAsia="ＭＳ ゴシック"/>
        </w:rPr>
      </w:pPr>
    </w:p>
    <w:p w:rsidR="004B743F" w:rsidRPr="00617C9D" w:rsidRDefault="003765E6" w:rsidP="004F1440">
      <w:pPr>
        <w:ind w:left="777"/>
        <w:rPr>
          <w:rFonts w:ascii="ＭＳ 明朝" w:hAnsi="ＭＳ 明朝"/>
          <w:sz w:val="22"/>
        </w:rPr>
      </w:pPr>
      <w:r>
        <w:rPr>
          <w:rFonts w:ascii="ＭＳ 明朝" w:hAnsi="ＭＳ 明朝" w:hint="eastAsia"/>
          <w:sz w:val="22"/>
        </w:rPr>
        <w:t>SNSのような感覚で楽しめる掲示板</w:t>
      </w:r>
    </w:p>
    <w:p w:rsidR="007E4F6A" w:rsidRPr="008F7226" w:rsidRDefault="007E4F6A" w:rsidP="00767EF9">
      <w:pPr>
        <w:pStyle w:val="a0"/>
        <w:ind w:left="525"/>
        <w:rPr>
          <w:rFonts w:eastAsia="ＭＳ ゴシック"/>
        </w:rPr>
      </w:pPr>
    </w:p>
    <w:p w:rsidR="00565E92" w:rsidRPr="00DF18B2" w:rsidRDefault="00565E92" w:rsidP="00565E92">
      <w:pPr>
        <w:pStyle w:val="2"/>
        <w:ind w:left="777" w:right="210"/>
        <w:rPr>
          <w:rFonts w:eastAsia="ＭＳ ゴシック"/>
        </w:rPr>
      </w:pPr>
      <w:bookmarkStart w:id="10" w:name="_Toc476569979"/>
      <w:r w:rsidRPr="00DF18B2">
        <w:rPr>
          <w:rFonts w:eastAsia="ＭＳ ゴシック" w:hint="eastAsia"/>
        </w:rPr>
        <w:t>機能</w:t>
      </w:r>
      <w:r w:rsidR="004316E3" w:rsidRPr="00DF18B2">
        <w:rPr>
          <w:rFonts w:eastAsia="ＭＳ ゴシック" w:hint="eastAsia"/>
        </w:rPr>
        <w:t>一覧</w:t>
      </w:r>
      <w:bookmarkEnd w:id="10"/>
    </w:p>
    <w:p w:rsidR="008F46A3" w:rsidRDefault="008F46A3" w:rsidP="008F46A3">
      <w:pPr>
        <w:rPr>
          <w:sz w:val="22"/>
        </w:rPr>
      </w:pPr>
    </w:p>
    <w:p w:rsidR="008F46A3" w:rsidRPr="008A4315" w:rsidRDefault="008F46A3" w:rsidP="008A4315">
      <w:pPr>
        <w:ind w:firstLine="840"/>
        <w:rPr>
          <w:rFonts w:eastAsia="ＭＳ ゴシック"/>
          <w:sz w:val="22"/>
        </w:rPr>
      </w:pPr>
      <w:r w:rsidRPr="007F0D7A">
        <w:rPr>
          <w:rFonts w:eastAsia="ＭＳ ゴシック" w:hint="eastAsia"/>
          <w:sz w:val="22"/>
        </w:rPr>
        <w:t>＊スレッドの新規投稿</w:t>
      </w:r>
    </w:p>
    <w:p w:rsidR="008F46A3" w:rsidRDefault="008F46A3" w:rsidP="008A4315">
      <w:pPr>
        <w:ind w:left="851" w:firstLine="851"/>
        <w:rPr>
          <w:sz w:val="22"/>
        </w:rPr>
      </w:pPr>
      <w:r>
        <w:rPr>
          <w:rFonts w:hint="eastAsia"/>
          <w:sz w:val="22"/>
        </w:rPr>
        <w:t>→スレッドの投稿ができ</w:t>
      </w:r>
      <w:r w:rsidR="001A10FE">
        <w:rPr>
          <w:rFonts w:hint="eastAsia"/>
          <w:sz w:val="22"/>
        </w:rPr>
        <w:t>ます。</w:t>
      </w:r>
    </w:p>
    <w:p w:rsidR="00690E0C" w:rsidRDefault="00690E0C" w:rsidP="003765E6">
      <w:pPr>
        <w:rPr>
          <w:sz w:val="22"/>
        </w:rPr>
      </w:pPr>
    </w:p>
    <w:p w:rsidR="00690E0C" w:rsidRDefault="00690E0C" w:rsidP="00690E0C">
      <w:pPr>
        <w:ind w:firstLine="851"/>
        <w:rPr>
          <w:rFonts w:eastAsia="ＭＳ ゴシック"/>
          <w:sz w:val="22"/>
        </w:rPr>
      </w:pPr>
      <w:r>
        <w:rPr>
          <w:rFonts w:eastAsia="ＭＳ ゴシック" w:hint="eastAsia"/>
          <w:sz w:val="22"/>
        </w:rPr>
        <w:t>＊スレッドの</w:t>
      </w:r>
      <w:r w:rsidR="003765E6">
        <w:rPr>
          <w:rFonts w:eastAsia="ＭＳ ゴシック" w:hint="eastAsia"/>
          <w:sz w:val="22"/>
        </w:rPr>
        <w:t>タグ分け</w:t>
      </w:r>
    </w:p>
    <w:p w:rsidR="008F46A3" w:rsidRDefault="00690E0C" w:rsidP="003765E6">
      <w:pPr>
        <w:ind w:left="1702"/>
        <w:rPr>
          <w:sz w:val="22"/>
        </w:rPr>
      </w:pPr>
      <w:r>
        <w:rPr>
          <w:rFonts w:hint="eastAsia"/>
          <w:sz w:val="22"/>
        </w:rPr>
        <w:t>→</w:t>
      </w:r>
      <w:r w:rsidR="00F34610">
        <w:rPr>
          <w:rFonts w:hint="eastAsia"/>
          <w:sz w:val="22"/>
        </w:rPr>
        <w:t>雑談、</w:t>
      </w:r>
      <w:r w:rsidR="003765E6">
        <w:rPr>
          <w:rFonts w:hint="eastAsia"/>
          <w:sz w:val="22"/>
        </w:rPr>
        <w:t>ゲーム、アニメ、その他とタグを分け、そのジャンルのスレッドだけを表示でき</w:t>
      </w:r>
      <w:r w:rsidR="001A10FE">
        <w:rPr>
          <w:rFonts w:hint="eastAsia"/>
          <w:sz w:val="22"/>
        </w:rPr>
        <w:t>ます。</w:t>
      </w:r>
    </w:p>
    <w:p w:rsidR="00690E0C" w:rsidRPr="00690E0C" w:rsidRDefault="00690E0C" w:rsidP="00690E0C">
      <w:pPr>
        <w:rPr>
          <w:sz w:val="22"/>
        </w:rPr>
      </w:pPr>
    </w:p>
    <w:p w:rsidR="003765E6" w:rsidRDefault="004B743F" w:rsidP="003765E6">
      <w:pPr>
        <w:ind w:firstLine="840"/>
        <w:rPr>
          <w:rFonts w:eastAsia="ＭＳ ゴシック"/>
          <w:sz w:val="22"/>
        </w:rPr>
      </w:pPr>
      <w:r w:rsidRPr="007F0D7A">
        <w:rPr>
          <w:rFonts w:eastAsia="ＭＳ ゴシック" w:hint="eastAsia"/>
          <w:sz w:val="22"/>
        </w:rPr>
        <w:t>＊レス</w:t>
      </w:r>
      <w:r w:rsidR="003765E6">
        <w:rPr>
          <w:rFonts w:eastAsia="ＭＳ ゴシック" w:hint="eastAsia"/>
          <w:sz w:val="22"/>
        </w:rPr>
        <w:t>の新規投稿</w:t>
      </w:r>
    </w:p>
    <w:p w:rsidR="004B743F" w:rsidRDefault="003765E6" w:rsidP="001A10FE">
      <w:pPr>
        <w:ind w:left="851" w:firstLine="851"/>
        <w:rPr>
          <w:sz w:val="22"/>
        </w:rPr>
      </w:pPr>
      <w:r>
        <w:rPr>
          <w:rFonts w:hint="eastAsia"/>
          <w:sz w:val="22"/>
        </w:rPr>
        <w:t>→レスの投稿ができ</w:t>
      </w:r>
      <w:r w:rsidR="001A10FE">
        <w:rPr>
          <w:rFonts w:hint="eastAsia"/>
          <w:sz w:val="22"/>
        </w:rPr>
        <w:t>ます。</w:t>
      </w:r>
    </w:p>
    <w:p w:rsidR="001A10FE" w:rsidRPr="008A4315" w:rsidRDefault="001A10FE" w:rsidP="001A10FE">
      <w:pPr>
        <w:ind w:left="851" w:firstLine="851"/>
        <w:rPr>
          <w:rFonts w:hint="eastAsia"/>
          <w:sz w:val="22"/>
        </w:rPr>
      </w:pPr>
    </w:p>
    <w:p w:rsidR="004B743F" w:rsidRPr="008A4315" w:rsidRDefault="004B743F" w:rsidP="008A4315">
      <w:pPr>
        <w:ind w:firstLine="840"/>
        <w:rPr>
          <w:rFonts w:eastAsia="ＭＳ ゴシック"/>
          <w:sz w:val="22"/>
        </w:rPr>
      </w:pPr>
      <w:r w:rsidRPr="007F0D7A">
        <w:rPr>
          <w:rFonts w:eastAsia="ＭＳ ゴシック" w:hint="eastAsia"/>
          <w:sz w:val="22"/>
        </w:rPr>
        <w:t>＊</w:t>
      </w:r>
      <w:r w:rsidR="003765E6">
        <w:rPr>
          <w:rFonts w:eastAsia="ＭＳ ゴシック" w:hint="eastAsia"/>
          <w:sz w:val="22"/>
        </w:rPr>
        <w:t>GOOD、BAD機能</w:t>
      </w:r>
    </w:p>
    <w:p w:rsidR="004B743F" w:rsidRDefault="004B743F" w:rsidP="008A4315">
      <w:pPr>
        <w:ind w:left="851" w:firstLine="851"/>
        <w:rPr>
          <w:sz w:val="22"/>
        </w:rPr>
      </w:pPr>
      <w:r>
        <w:rPr>
          <w:rFonts w:hint="eastAsia"/>
          <w:sz w:val="22"/>
        </w:rPr>
        <w:t>→投稿済みのレス</w:t>
      </w:r>
      <w:r w:rsidR="003765E6">
        <w:rPr>
          <w:rFonts w:hint="eastAsia"/>
          <w:sz w:val="22"/>
        </w:rPr>
        <w:t>を</w:t>
      </w:r>
      <w:r w:rsidR="003765E6">
        <w:rPr>
          <w:rFonts w:hint="eastAsia"/>
          <w:sz w:val="22"/>
        </w:rPr>
        <w:t>GOOD</w:t>
      </w:r>
      <w:r w:rsidR="003765E6">
        <w:rPr>
          <w:rFonts w:hint="eastAsia"/>
          <w:sz w:val="22"/>
        </w:rPr>
        <w:t>か</w:t>
      </w:r>
      <w:r w:rsidR="003765E6">
        <w:rPr>
          <w:rFonts w:hint="eastAsia"/>
          <w:sz w:val="22"/>
        </w:rPr>
        <w:t>BAD</w:t>
      </w:r>
      <w:r w:rsidR="003765E6">
        <w:rPr>
          <w:rFonts w:hint="eastAsia"/>
          <w:sz w:val="22"/>
        </w:rPr>
        <w:t>で評価</w:t>
      </w:r>
      <w:r w:rsidR="001A10FE">
        <w:rPr>
          <w:rFonts w:hint="eastAsia"/>
          <w:sz w:val="22"/>
        </w:rPr>
        <w:t>することができます。</w:t>
      </w:r>
    </w:p>
    <w:p w:rsidR="00725698" w:rsidRDefault="00725698" w:rsidP="004B743F">
      <w:pPr>
        <w:ind w:firstLine="840"/>
        <w:rPr>
          <w:sz w:val="22"/>
        </w:rPr>
      </w:pPr>
    </w:p>
    <w:p w:rsidR="00725698" w:rsidRPr="008A4315" w:rsidRDefault="00725698" w:rsidP="008A4315">
      <w:pPr>
        <w:ind w:firstLine="840"/>
        <w:rPr>
          <w:rFonts w:eastAsia="ＭＳ ゴシック"/>
          <w:sz w:val="22"/>
        </w:rPr>
      </w:pPr>
      <w:r w:rsidRPr="0087396B">
        <w:rPr>
          <w:rFonts w:eastAsia="ＭＳ ゴシック" w:hint="eastAsia"/>
          <w:sz w:val="22"/>
        </w:rPr>
        <w:t>*ログイン機能</w:t>
      </w:r>
    </w:p>
    <w:p w:rsidR="00725698" w:rsidRDefault="00725698" w:rsidP="003765E6">
      <w:pPr>
        <w:ind w:left="1702"/>
        <w:rPr>
          <w:sz w:val="22"/>
        </w:rPr>
      </w:pPr>
      <w:r>
        <w:rPr>
          <w:rFonts w:hint="eastAsia"/>
          <w:sz w:val="22"/>
        </w:rPr>
        <w:t>→</w:t>
      </w:r>
      <w:r>
        <w:rPr>
          <w:sz w:val="22"/>
        </w:rPr>
        <w:t>アカウントの作成ができ</w:t>
      </w:r>
      <w:r w:rsidR="003765E6">
        <w:rPr>
          <w:rFonts w:hint="eastAsia"/>
          <w:sz w:val="22"/>
        </w:rPr>
        <w:t>、ログインすることで固定ハンドルネームを付けることが</w:t>
      </w:r>
      <w:r w:rsidR="004256A0">
        <w:rPr>
          <w:rFonts w:hint="eastAsia"/>
          <w:sz w:val="22"/>
        </w:rPr>
        <w:t>でき</w:t>
      </w:r>
      <w:r w:rsidR="001A10FE">
        <w:rPr>
          <w:rFonts w:hint="eastAsia"/>
          <w:sz w:val="22"/>
        </w:rPr>
        <w:t>ます。</w:t>
      </w:r>
    </w:p>
    <w:p w:rsidR="003765E6" w:rsidRPr="003765E6" w:rsidRDefault="003765E6" w:rsidP="003765E6">
      <w:pPr>
        <w:ind w:left="1702"/>
        <w:rPr>
          <w:sz w:val="22"/>
        </w:rPr>
      </w:pPr>
    </w:p>
    <w:p w:rsidR="003765E6" w:rsidRPr="008A4315" w:rsidRDefault="003765E6" w:rsidP="003765E6">
      <w:pPr>
        <w:ind w:firstLine="840"/>
        <w:rPr>
          <w:rFonts w:eastAsia="ＭＳ ゴシック"/>
          <w:sz w:val="22"/>
        </w:rPr>
      </w:pPr>
      <w:r w:rsidRPr="0087396B">
        <w:rPr>
          <w:rFonts w:eastAsia="ＭＳ ゴシック" w:hint="eastAsia"/>
          <w:sz w:val="22"/>
        </w:rPr>
        <w:t>*ログ</w:t>
      </w:r>
      <w:r>
        <w:rPr>
          <w:rFonts w:eastAsia="ＭＳ ゴシック" w:hint="eastAsia"/>
          <w:sz w:val="22"/>
        </w:rPr>
        <w:t>アウト</w:t>
      </w:r>
      <w:r w:rsidRPr="0087396B">
        <w:rPr>
          <w:rFonts w:eastAsia="ＭＳ ゴシック" w:hint="eastAsia"/>
          <w:sz w:val="22"/>
        </w:rPr>
        <w:t>機能</w:t>
      </w:r>
    </w:p>
    <w:p w:rsidR="00690E0C" w:rsidRPr="008A4315" w:rsidRDefault="003765E6" w:rsidP="003765E6">
      <w:pPr>
        <w:ind w:left="851" w:firstLine="851"/>
        <w:rPr>
          <w:rFonts w:eastAsia="ＭＳ ゴシック"/>
          <w:sz w:val="22"/>
        </w:rPr>
      </w:pPr>
      <w:r>
        <w:rPr>
          <w:rFonts w:hint="eastAsia"/>
          <w:sz w:val="22"/>
        </w:rPr>
        <w:t>→ログイン状態を解除でき</w:t>
      </w:r>
      <w:r w:rsidR="001A10FE">
        <w:rPr>
          <w:rFonts w:hint="eastAsia"/>
          <w:sz w:val="22"/>
        </w:rPr>
        <w:t>ます。</w:t>
      </w:r>
    </w:p>
    <w:p w:rsidR="00690E0C" w:rsidRDefault="00690E0C" w:rsidP="00690E0C">
      <w:pPr>
        <w:rPr>
          <w:sz w:val="22"/>
        </w:rPr>
      </w:pPr>
    </w:p>
    <w:p w:rsidR="00101F07" w:rsidRDefault="00101F07" w:rsidP="001A7D2E">
      <w:pPr>
        <w:pStyle w:val="a0"/>
        <w:ind w:leftChars="0"/>
        <w:rPr>
          <w:rFonts w:eastAsia="ＭＳ ゴシック"/>
        </w:rPr>
      </w:pPr>
    </w:p>
    <w:p w:rsidR="004B743F" w:rsidRDefault="004B743F" w:rsidP="001A7D2E">
      <w:pPr>
        <w:pStyle w:val="a0"/>
        <w:ind w:leftChars="0"/>
        <w:rPr>
          <w:rFonts w:eastAsia="ＭＳ ゴシック"/>
        </w:rPr>
      </w:pPr>
    </w:p>
    <w:p w:rsidR="004B743F" w:rsidRDefault="004B743F" w:rsidP="001A7D2E">
      <w:pPr>
        <w:pStyle w:val="a0"/>
        <w:ind w:leftChars="0"/>
        <w:rPr>
          <w:rFonts w:eastAsia="ＭＳ ゴシック"/>
        </w:rPr>
      </w:pPr>
    </w:p>
    <w:p w:rsidR="008A4315" w:rsidRDefault="008A4315" w:rsidP="0022058E">
      <w:pPr>
        <w:pStyle w:val="a0"/>
        <w:ind w:leftChars="0" w:left="0"/>
        <w:rPr>
          <w:rFonts w:eastAsia="ＭＳ ゴシック"/>
        </w:rPr>
      </w:pPr>
    </w:p>
    <w:p w:rsidR="00A73C7B" w:rsidRDefault="00A73C7B" w:rsidP="0022058E">
      <w:pPr>
        <w:pStyle w:val="a0"/>
        <w:ind w:leftChars="0" w:left="0"/>
        <w:rPr>
          <w:rFonts w:eastAsia="ＭＳ ゴシック"/>
        </w:rPr>
      </w:pPr>
    </w:p>
    <w:p w:rsidR="003765E6" w:rsidRDefault="003765E6" w:rsidP="0022058E">
      <w:pPr>
        <w:pStyle w:val="a0"/>
        <w:ind w:leftChars="0" w:left="0"/>
        <w:rPr>
          <w:rFonts w:eastAsia="ＭＳ ゴシック"/>
        </w:rPr>
      </w:pPr>
    </w:p>
    <w:p w:rsidR="00936848" w:rsidRPr="00DF18B2" w:rsidRDefault="00936848" w:rsidP="0022058E">
      <w:pPr>
        <w:pStyle w:val="a0"/>
        <w:ind w:leftChars="0" w:left="0"/>
        <w:rPr>
          <w:rFonts w:eastAsia="ＭＳ ゴシック" w:hint="eastAsia"/>
        </w:rPr>
      </w:pPr>
    </w:p>
    <w:p w:rsidR="0093393B" w:rsidRDefault="0093393B" w:rsidP="00936848">
      <w:pPr>
        <w:pStyle w:val="2"/>
        <w:ind w:left="777" w:right="210"/>
        <w:rPr>
          <w:rFonts w:eastAsia="ＭＳ ゴシック"/>
        </w:rPr>
      </w:pPr>
      <w:bookmarkStart w:id="11" w:name="_Toc476569980"/>
      <w:r w:rsidRPr="00DF18B2">
        <w:rPr>
          <w:rFonts w:eastAsia="ＭＳ ゴシック" w:hint="eastAsia"/>
        </w:rPr>
        <w:lastRenderedPageBreak/>
        <w:t>スクリーンショット</w:t>
      </w:r>
      <w:bookmarkEnd w:id="11"/>
    </w:p>
    <w:p w:rsidR="00936848" w:rsidRPr="00936848" w:rsidRDefault="00936848" w:rsidP="00936848">
      <w:pPr>
        <w:pStyle w:val="a0"/>
        <w:ind w:left="525"/>
        <w:rPr>
          <w:rFonts w:hint="eastAsia"/>
        </w:rPr>
      </w:pPr>
    </w:p>
    <w:p w:rsidR="009F2A64" w:rsidRDefault="009F2A64" w:rsidP="009F2A64">
      <w:pPr>
        <w:pStyle w:val="af7"/>
        <w:numPr>
          <w:ilvl w:val="0"/>
          <w:numId w:val="33"/>
        </w:numPr>
        <w:ind w:leftChars="0"/>
        <w:rPr>
          <w:rFonts w:ascii="ＭＳ ゴシック" w:eastAsia="ＭＳ ゴシック" w:hAnsi="ＭＳ ゴシック"/>
          <w:sz w:val="22"/>
        </w:rPr>
      </w:pPr>
      <w:r>
        <w:rPr>
          <w:rFonts w:ascii="ＭＳ ゴシック" w:eastAsia="ＭＳ ゴシック" w:hAnsi="ＭＳ ゴシック" w:hint="eastAsia"/>
          <w:sz w:val="22"/>
        </w:rPr>
        <w:t>トップペー</w:t>
      </w:r>
      <w:r w:rsidR="004B743F" w:rsidRPr="007F0D7A">
        <w:rPr>
          <w:rFonts w:ascii="ＭＳ ゴシック" w:eastAsia="ＭＳ ゴシック" w:hAnsi="ＭＳ ゴシック" w:hint="eastAsia"/>
          <w:sz w:val="22"/>
        </w:rPr>
        <w:t>ジ</w:t>
      </w:r>
    </w:p>
    <w:p w:rsidR="0035741A" w:rsidRPr="00B31EBF" w:rsidRDefault="0035741A" w:rsidP="0015407F">
      <w:pPr>
        <w:pStyle w:val="af7"/>
        <w:ind w:leftChars="0" w:left="0"/>
        <w:rPr>
          <w:rFonts w:ascii="ＭＳ ゴシック" w:eastAsia="ＭＳ ゴシック" w:hAnsi="ＭＳ ゴシック"/>
          <w:sz w:val="22"/>
        </w:rPr>
      </w:pPr>
    </w:p>
    <w:p w:rsidR="004B743F" w:rsidRDefault="004B743F" w:rsidP="0015407F">
      <w:pPr>
        <w:pStyle w:val="af7"/>
        <w:ind w:leftChars="0" w:left="0"/>
        <w:rPr>
          <w:rFonts w:ascii="ＭＳ 明朝" w:hAnsi="ＭＳ 明朝" w:cs="メイリオ"/>
          <w:sz w:val="22"/>
        </w:rPr>
      </w:pPr>
      <w:r w:rsidRPr="00617C9D">
        <w:rPr>
          <w:rFonts w:ascii="ＭＳ 明朝" w:hAnsi="ＭＳ 明朝" w:cs="メイリオ" w:hint="eastAsia"/>
          <w:sz w:val="22"/>
        </w:rPr>
        <w:t>掲示板トップ</w:t>
      </w:r>
      <w:r w:rsidR="0051080C">
        <w:rPr>
          <w:rFonts w:ascii="ＭＳ 明朝" w:hAnsi="ＭＳ 明朝" w:cs="メイリオ" w:hint="eastAsia"/>
          <w:sz w:val="22"/>
        </w:rPr>
        <w:t>ページの機能</w:t>
      </w:r>
      <w:r w:rsidR="00280C1A">
        <w:rPr>
          <w:rFonts w:ascii="ＭＳ 明朝" w:hAnsi="ＭＳ 明朝" w:cs="メイリオ" w:hint="eastAsia"/>
          <w:sz w:val="22"/>
        </w:rPr>
        <w:t>は、</w:t>
      </w:r>
      <w:r w:rsidR="00740CE4">
        <w:rPr>
          <w:rFonts w:ascii="ＭＳ 明朝" w:hAnsi="ＭＳ 明朝" w:cs="メイリオ" w:hint="eastAsia"/>
          <w:sz w:val="22"/>
        </w:rPr>
        <w:t>スレッドの新規投稿</w:t>
      </w:r>
      <w:r w:rsidR="00280C1A">
        <w:rPr>
          <w:rFonts w:ascii="ＭＳ 明朝" w:hAnsi="ＭＳ 明朝" w:cs="メイリオ" w:hint="eastAsia"/>
          <w:sz w:val="22"/>
        </w:rPr>
        <w:t>、</w:t>
      </w:r>
      <w:r w:rsidR="00740CE4">
        <w:rPr>
          <w:rFonts w:ascii="ＭＳ 明朝" w:hAnsi="ＭＳ 明朝" w:cs="メイリオ" w:hint="eastAsia"/>
          <w:sz w:val="22"/>
        </w:rPr>
        <w:t>閲覧</w:t>
      </w:r>
      <w:r w:rsidR="0083138F">
        <w:rPr>
          <w:rFonts w:ascii="ＭＳ 明朝" w:hAnsi="ＭＳ 明朝" w:cs="メイリオ" w:hint="eastAsia"/>
          <w:sz w:val="22"/>
        </w:rPr>
        <w:t>、ジャンル別表示の３つです。</w:t>
      </w:r>
    </w:p>
    <w:p w:rsidR="0015407F" w:rsidRPr="0015407F" w:rsidRDefault="0015407F" w:rsidP="0015407F">
      <w:pPr>
        <w:pStyle w:val="af7"/>
        <w:ind w:leftChars="0" w:left="0"/>
        <w:rPr>
          <w:rFonts w:ascii="ＭＳ ゴシック" w:eastAsia="ＭＳ ゴシック" w:hAnsi="ＭＳ ゴシック"/>
          <w:sz w:val="22"/>
        </w:rPr>
      </w:pPr>
    </w:p>
    <w:p w:rsidR="00533199" w:rsidRPr="00533199" w:rsidRDefault="00533199" w:rsidP="00533199">
      <w:pPr>
        <w:pStyle w:val="af7"/>
        <w:numPr>
          <w:ilvl w:val="0"/>
          <w:numId w:val="34"/>
        </w:numPr>
        <w:ind w:leftChars="0"/>
        <w:rPr>
          <w:rFonts w:ascii="ＭＳ ゴシック" w:eastAsia="ＭＳ ゴシック" w:hAnsi="ＭＳ ゴシック" w:cs="メイリオ"/>
          <w:b/>
          <w:szCs w:val="21"/>
        </w:rPr>
      </w:pPr>
      <w:r w:rsidRPr="00533199">
        <w:rPr>
          <w:rFonts w:ascii="ＭＳ ゴシック" w:eastAsia="ＭＳ ゴシック" w:hAnsi="ＭＳ ゴシック" w:cs="メイリオ" w:hint="eastAsia"/>
          <w:b/>
          <w:szCs w:val="21"/>
        </w:rPr>
        <w:t>スレッドの新規投稿</w:t>
      </w:r>
    </w:p>
    <w:p w:rsidR="009838DD" w:rsidRDefault="00533199" w:rsidP="009838DD">
      <w:pPr>
        <w:pStyle w:val="af7"/>
        <w:ind w:leftChars="0" w:left="1260"/>
        <w:rPr>
          <w:rFonts w:ascii="ＭＳ 明朝" w:hAnsi="ＭＳ 明朝" w:cs="メイリオ"/>
          <w:szCs w:val="21"/>
        </w:rPr>
      </w:pPr>
      <w:r>
        <w:rPr>
          <w:rFonts w:ascii="ＭＳ 明朝" w:hAnsi="ＭＳ 明朝" w:cs="メイリオ" w:hint="eastAsia"/>
          <w:szCs w:val="21"/>
        </w:rPr>
        <w:t>新しいスレッドを作成するこ</w:t>
      </w:r>
      <w:r w:rsidR="009838DD">
        <w:rPr>
          <w:rFonts w:ascii="ＭＳ 明朝" w:hAnsi="ＭＳ 明朝" w:cs="メイリオ" w:hint="eastAsia"/>
          <w:szCs w:val="21"/>
        </w:rPr>
        <w:t>とができ</w:t>
      </w:r>
      <w:r w:rsidR="0083138F">
        <w:rPr>
          <w:rFonts w:ascii="ＭＳ 明朝" w:hAnsi="ＭＳ 明朝" w:cs="メイリオ" w:hint="eastAsia"/>
          <w:szCs w:val="21"/>
        </w:rPr>
        <w:t>ます</w:t>
      </w:r>
      <w:r w:rsidRPr="00617C9D">
        <w:rPr>
          <w:rFonts w:ascii="ＭＳ 明朝" w:hAnsi="ＭＳ 明朝" w:cs="メイリオ" w:hint="eastAsia"/>
          <w:szCs w:val="21"/>
        </w:rPr>
        <w:t>。</w:t>
      </w:r>
      <w:r w:rsidR="00F34610">
        <w:rPr>
          <w:rFonts w:ascii="ＭＳ 明朝" w:hAnsi="ＭＳ 明朝" w:cs="メイリオ" w:hint="eastAsia"/>
          <w:szCs w:val="21"/>
        </w:rPr>
        <w:t>その際に4種類のタグの1つをつけることが</w:t>
      </w:r>
      <w:r w:rsidR="004256A0">
        <w:rPr>
          <w:rFonts w:ascii="ＭＳ 明朝" w:hAnsi="ＭＳ 明朝" w:cs="メイリオ" w:hint="eastAsia"/>
          <w:szCs w:val="21"/>
        </w:rPr>
        <w:t>でき</w:t>
      </w:r>
      <w:r w:rsidR="00F34610">
        <w:rPr>
          <w:rFonts w:ascii="ＭＳ 明朝" w:hAnsi="ＭＳ 明朝" w:cs="メイリオ" w:hint="eastAsia"/>
          <w:szCs w:val="21"/>
        </w:rPr>
        <w:t>ます。</w:t>
      </w:r>
    </w:p>
    <w:p w:rsidR="00533199" w:rsidRPr="009838DD" w:rsidRDefault="00533199" w:rsidP="00533199">
      <w:pPr>
        <w:pStyle w:val="af7"/>
        <w:ind w:leftChars="0" w:left="1260"/>
        <w:rPr>
          <w:rFonts w:ascii="ＭＳ 明朝" w:hAnsi="ＭＳ 明朝" w:cs="メイリオ"/>
          <w:szCs w:val="21"/>
        </w:rPr>
      </w:pPr>
    </w:p>
    <w:p w:rsidR="004E292B" w:rsidRPr="00490D82" w:rsidRDefault="004E292B" w:rsidP="004E292B">
      <w:pPr>
        <w:pStyle w:val="af7"/>
        <w:numPr>
          <w:ilvl w:val="0"/>
          <w:numId w:val="34"/>
        </w:numPr>
        <w:ind w:leftChars="0"/>
        <w:rPr>
          <w:rFonts w:ascii="ＭＳ ゴシック" w:eastAsia="ＭＳ ゴシック" w:hAnsi="ＭＳ ゴシック" w:cs="メイリオ"/>
          <w:b/>
          <w:szCs w:val="21"/>
        </w:rPr>
      </w:pPr>
      <w:r>
        <w:rPr>
          <w:rFonts w:ascii="ＭＳ ゴシック" w:eastAsia="ＭＳ ゴシック" w:hAnsi="ＭＳ ゴシック" w:cs="メイリオ" w:hint="eastAsia"/>
          <w:b/>
          <w:szCs w:val="21"/>
        </w:rPr>
        <w:t>スレッドの閲覧</w:t>
      </w:r>
    </w:p>
    <w:p w:rsidR="004E292B" w:rsidRPr="00617C9D" w:rsidRDefault="004E292B" w:rsidP="004E292B">
      <w:pPr>
        <w:pStyle w:val="af7"/>
        <w:ind w:leftChars="0" w:left="1260"/>
        <w:rPr>
          <w:rFonts w:ascii="ＭＳ 明朝" w:hAnsi="ＭＳ 明朝" w:cs="メイリオ"/>
          <w:szCs w:val="21"/>
        </w:rPr>
      </w:pPr>
      <w:r>
        <w:rPr>
          <w:rFonts w:ascii="ＭＳ 明朝" w:hAnsi="ＭＳ 明朝" w:cs="メイリオ" w:hint="eastAsia"/>
          <w:szCs w:val="21"/>
        </w:rPr>
        <w:t>スレッドタイトルをクリックする</w:t>
      </w:r>
      <w:r w:rsidR="00085CB7">
        <w:rPr>
          <w:rFonts w:ascii="ＭＳ 明朝" w:hAnsi="ＭＳ 明朝" w:cs="メイリオ" w:hint="eastAsia"/>
          <w:szCs w:val="21"/>
        </w:rPr>
        <w:t>ことで</w:t>
      </w:r>
      <w:r>
        <w:rPr>
          <w:rFonts w:ascii="ＭＳ 明朝" w:hAnsi="ＭＳ 明朝" w:cs="メイリオ" w:hint="eastAsia"/>
          <w:szCs w:val="21"/>
        </w:rPr>
        <w:t>、スレッドの内容を読む</w:t>
      </w:r>
      <w:r w:rsidR="009838DD">
        <w:rPr>
          <w:rFonts w:ascii="ＭＳ 明朝" w:hAnsi="ＭＳ 明朝" w:cs="メイリオ" w:hint="eastAsia"/>
          <w:szCs w:val="21"/>
        </w:rPr>
        <w:t>ことができ</w:t>
      </w:r>
      <w:r w:rsidR="0083138F">
        <w:rPr>
          <w:rFonts w:ascii="ＭＳ 明朝" w:hAnsi="ＭＳ 明朝" w:cs="メイリオ" w:hint="eastAsia"/>
          <w:szCs w:val="21"/>
        </w:rPr>
        <w:t>ます</w:t>
      </w:r>
      <w:r w:rsidR="00276E9B">
        <w:rPr>
          <w:rFonts w:ascii="ＭＳ 明朝" w:hAnsi="ＭＳ 明朝" w:cs="メイリオ" w:hint="eastAsia"/>
          <w:szCs w:val="21"/>
        </w:rPr>
        <w:t>。</w:t>
      </w:r>
    </w:p>
    <w:p w:rsidR="004B743F" w:rsidRPr="00505808" w:rsidRDefault="004B743F" w:rsidP="00505808">
      <w:pPr>
        <w:rPr>
          <w:rFonts w:ascii="ＭＳ 明朝" w:hAnsi="ＭＳ 明朝" w:cs="メイリオ"/>
        </w:rPr>
      </w:pPr>
    </w:p>
    <w:p w:rsidR="0083138F" w:rsidRPr="0083138F" w:rsidRDefault="0083138F" w:rsidP="0083138F">
      <w:pPr>
        <w:pStyle w:val="af7"/>
        <w:numPr>
          <w:ilvl w:val="0"/>
          <w:numId w:val="34"/>
        </w:numPr>
        <w:ind w:leftChars="0"/>
        <w:rPr>
          <w:rFonts w:ascii="ＭＳ ゴシック" w:eastAsia="ＭＳ ゴシック" w:hAnsi="ＭＳ ゴシック" w:cs="メイリオ"/>
          <w:b/>
        </w:rPr>
      </w:pPr>
      <w:r w:rsidRPr="0083138F">
        <w:rPr>
          <w:rFonts w:ascii="ＭＳ ゴシック" w:eastAsia="ＭＳ ゴシック" w:hAnsi="ＭＳ ゴシック" w:cs="メイリオ" w:hint="eastAsia"/>
          <w:b/>
        </w:rPr>
        <w:t>ジャンル別表示</w:t>
      </w:r>
    </w:p>
    <w:p w:rsidR="00B37A8F" w:rsidRDefault="00085CB7" w:rsidP="009F2A64">
      <w:pPr>
        <w:pStyle w:val="af7"/>
        <w:ind w:leftChars="0" w:left="1260"/>
        <w:rPr>
          <w:rFonts w:ascii="ＭＳ 明朝" w:hAnsi="ＭＳ 明朝" w:cs="メイリオ"/>
          <w:szCs w:val="21"/>
        </w:rPr>
      </w:pPr>
      <w:r>
        <w:rPr>
          <w:rFonts w:ascii="ＭＳ 明朝" w:hAnsi="ＭＳ 明朝" w:cs="メイリオ" w:hint="eastAsia"/>
          <w:szCs w:val="21"/>
        </w:rPr>
        <w:t>タグを選ぶことによってそのタグが付いたスレッドの身を表示することが</w:t>
      </w:r>
      <w:r w:rsidR="00276E9B">
        <w:rPr>
          <w:rFonts w:ascii="ＭＳ 明朝" w:hAnsi="ＭＳ 明朝" w:cs="メイリオ" w:hint="eastAsia"/>
          <w:szCs w:val="21"/>
        </w:rPr>
        <w:t>でき</w:t>
      </w:r>
      <w:r>
        <w:rPr>
          <w:rFonts w:ascii="ＭＳ 明朝" w:hAnsi="ＭＳ 明朝" w:cs="メイリオ" w:hint="eastAsia"/>
          <w:szCs w:val="21"/>
        </w:rPr>
        <w:t>ます</w:t>
      </w:r>
      <w:r w:rsidR="00276E9B">
        <w:rPr>
          <w:rFonts w:ascii="ＭＳ 明朝" w:hAnsi="ＭＳ 明朝" w:cs="メイリオ" w:hint="eastAsia"/>
          <w:szCs w:val="21"/>
        </w:rPr>
        <w:t>。</w:t>
      </w:r>
    </w:p>
    <w:p w:rsidR="00A73C7B" w:rsidRPr="007B3788" w:rsidRDefault="00A73C7B" w:rsidP="007B3788">
      <w:pPr>
        <w:rPr>
          <w:rFonts w:eastAsia="ＭＳ ゴシック" w:hint="eastAsia"/>
          <w:sz w:val="22"/>
        </w:rPr>
      </w:pPr>
    </w:p>
    <w:p w:rsidR="004B743F" w:rsidRDefault="007B3788" w:rsidP="0022058E">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新規アカウント作成</w:t>
      </w:r>
    </w:p>
    <w:p w:rsidR="007B3788" w:rsidRDefault="007B3788" w:rsidP="007B3788">
      <w:pPr>
        <w:rPr>
          <w:rFonts w:eastAsia="ＭＳ ゴシック"/>
          <w:sz w:val="22"/>
        </w:rPr>
      </w:pPr>
    </w:p>
    <w:p w:rsidR="007B3788" w:rsidRPr="00011912"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左上の新規アカウント作成を選ぶとアカウントを作ることが</w:t>
      </w:r>
      <w:r w:rsidR="004256A0">
        <w:rPr>
          <w:rFonts w:asciiTheme="minorEastAsia" w:eastAsiaTheme="minorEastAsia" w:hAnsiTheme="minorEastAsia" w:hint="eastAsia"/>
          <w:sz w:val="22"/>
        </w:rPr>
        <w:t>でき</w:t>
      </w:r>
      <w:r w:rsidRPr="00011912">
        <w:rPr>
          <w:rFonts w:asciiTheme="minorEastAsia" w:eastAsiaTheme="minorEastAsia" w:hAnsiTheme="minorEastAsia" w:hint="eastAsia"/>
          <w:sz w:val="22"/>
        </w:rPr>
        <w:t>ます。</w:t>
      </w:r>
    </w:p>
    <w:p w:rsidR="007B3788" w:rsidRPr="00011912"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この時ユーザーIDとパスワードは5文字以上20文字以内</w:t>
      </w:r>
      <w:r w:rsidR="00011912" w:rsidRPr="00011912">
        <w:rPr>
          <w:rFonts w:asciiTheme="minorEastAsia" w:eastAsiaTheme="minorEastAsia" w:hAnsiTheme="minorEastAsia" w:hint="eastAsia"/>
          <w:sz w:val="22"/>
        </w:rPr>
        <w:t>で入力しないと警告メッセージが出て登録できません。</w:t>
      </w:r>
    </w:p>
    <w:p w:rsidR="007B3788" w:rsidRDefault="007B3788" w:rsidP="007B3788">
      <w:pPr>
        <w:rPr>
          <w:rFonts w:eastAsia="ＭＳ ゴシック"/>
          <w:sz w:val="22"/>
        </w:rPr>
      </w:pPr>
    </w:p>
    <w:p w:rsidR="009F2A64" w:rsidRDefault="007B3788" w:rsidP="007B3788">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ログイン</w:t>
      </w:r>
    </w:p>
    <w:p w:rsidR="009F2A64" w:rsidRPr="00011912" w:rsidRDefault="009F2A64" w:rsidP="00011912">
      <w:pPr>
        <w:rPr>
          <w:rFonts w:eastAsia="ＭＳ ゴシック"/>
          <w:sz w:val="22"/>
        </w:rPr>
      </w:pPr>
    </w:p>
    <w:p w:rsidR="009F2A64" w:rsidRPr="00012B68" w:rsidRDefault="009F2A64" w:rsidP="009F2A64">
      <w:pPr>
        <w:pStyle w:val="af7"/>
        <w:ind w:leftChars="0" w:left="0"/>
        <w:rPr>
          <w:rFonts w:ascii="ＭＳ 明朝" w:hAnsi="ＭＳ 明朝"/>
          <w:sz w:val="22"/>
        </w:rPr>
      </w:pPr>
      <w:r w:rsidRPr="00012B68">
        <w:rPr>
          <w:rFonts w:ascii="ＭＳ 明朝" w:hAnsi="ＭＳ 明朝"/>
          <w:sz w:val="22"/>
        </w:rPr>
        <w:t>左上のログインボタンを押すとログイン</w:t>
      </w:r>
      <w:r w:rsidR="007B3788">
        <w:rPr>
          <w:rFonts w:ascii="ＭＳ 明朝" w:hAnsi="ＭＳ 明朝" w:hint="eastAsia"/>
          <w:sz w:val="22"/>
        </w:rPr>
        <w:t>画面に飛びます</w:t>
      </w:r>
      <w:r w:rsidR="001A10FE">
        <w:rPr>
          <w:rFonts w:ascii="ＭＳ 明朝" w:hAnsi="ＭＳ 明朝" w:hint="eastAsia"/>
          <w:sz w:val="22"/>
        </w:rPr>
        <w:t>。</w:t>
      </w:r>
    </w:p>
    <w:p w:rsidR="009F2A64" w:rsidRDefault="00011912" w:rsidP="009F2A64">
      <w:pPr>
        <w:pStyle w:val="af7"/>
        <w:ind w:leftChars="0" w:left="0"/>
        <w:rPr>
          <w:rFonts w:ascii="ＭＳ 明朝" w:hAnsi="ＭＳ 明朝"/>
          <w:sz w:val="22"/>
        </w:rPr>
      </w:pPr>
      <w:r>
        <w:rPr>
          <w:rFonts w:ascii="ＭＳ 明朝" w:hAnsi="ＭＳ 明朝" w:hint="eastAsia"/>
          <w:sz w:val="22"/>
        </w:rPr>
        <w:t>登録した</w:t>
      </w:r>
      <w:r w:rsidR="009F2A64" w:rsidRPr="00012B68">
        <w:rPr>
          <w:rFonts w:ascii="ＭＳ 明朝" w:hAnsi="ＭＳ 明朝"/>
          <w:sz w:val="22"/>
        </w:rPr>
        <w:t>ユーザー</w:t>
      </w:r>
      <w:r>
        <w:rPr>
          <w:rFonts w:ascii="ＭＳ 明朝" w:hAnsi="ＭＳ 明朝" w:hint="eastAsia"/>
          <w:sz w:val="22"/>
        </w:rPr>
        <w:t>ID</w:t>
      </w:r>
      <w:r w:rsidR="009F2A64" w:rsidRPr="00012B68">
        <w:rPr>
          <w:rFonts w:ascii="ＭＳ 明朝" w:hAnsi="ＭＳ 明朝"/>
          <w:sz w:val="22"/>
        </w:rPr>
        <w:t>とパスワードを入力し、</w:t>
      </w:r>
      <w:r w:rsidR="007B3788">
        <w:rPr>
          <w:rFonts w:ascii="ＭＳ 明朝" w:hAnsi="ＭＳ 明朝" w:hint="eastAsia"/>
          <w:sz w:val="22"/>
        </w:rPr>
        <w:t>ログイン</w:t>
      </w:r>
      <w:r w:rsidR="009F2A64" w:rsidRPr="00012B68">
        <w:rPr>
          <w:rFonts w:ascii="ＭＳ 明朝" w:hAnsi="ＭＳ 明朝" w:hint="eastAsia"/>
          <w:sz w:val="22"/>
        </w:rPr>
        <w:t>をクリック</w:t>
      </w:r>
      <w:r w:rsidR="007B3788">
        <w:rPr>
          <w:rFonts w:ascii="ＭＳ 明朝" w:hAnsi="ＭＳ 明朝" w:hint="eastAsia"/>
          <w:sz w:val="22"/>
        </w:rPr>
        <w:t>します</w:t>
      </w:r>
      <w:r w:rsidR="009F2A64" w:rsidRPr="00012B68">
        <w:rPr>
          <w:rFonts w:ascii="ＭＳ 明朝" w:hAnsi="ＭＳ 明朝" w:hint="eastAsia"/>
          <w:sz w:val="22"/>
        </w:rPr>
        <w:t>。</w:t>
      </w:r>
    </w:p>
    <w:p w:rsidR="00A43AFE" w:rsidRPr="00012B68" w:rsidRDefault="00A43AFE" w:rsidP="009F2A64">
      <w:pPr>
        <w:pStyle w:val="af7"/>
        <w:ind w:leftChars="0" w:left="0"/>
        <w:rPr>
          <w:rFonts w:ascii="ＭＳ 明朝" w:hAnsi="ＭＳ 明朝" w:hint="eastAsia"/>
          <w:sz w:val="22"/>
        </w:rPr>
      </w:pPr>
    </w:p>
    <w:p w:rsidR="009F2A64" w:rsidRPr="00936848" w:rsidRDefault="00A43AFE" w:rsidP="00A43AFE">
      <w:pPr>
        <w:pStyle w:val="af7"/>
        <w:numPr>
          <w:ilvl w:val="0"/>
          <w:numId w:val="35"/>
        </w:numPr>
        <w:ind w:leftChars="0"/>
        <w:rPr>
          <w:rFonts w:ascii="ＭＳ ゴシック" w:eastAsia="ＭＳ ゴシック" w:hAnsi="ＭＳ ゴシック"/>
          <w:noProof/>
        </w:rPr>
      </w:pPr>
      <w:r w:rsidRPr="00936848">
        <w:rPr>
          <w:rFonts w:ascii="ＭＳ ゴシック" w:eastAsia="ＭＳ ゴシック" w:hAnsi="ＭＳ ゴシック" w:hint="eastAsia"/>
          <w:noProof/>
        </w:rPr>
        <w:t>ログアウト</w:t>
      </w:r>
    </w:p>
    <w:p w:rsidR="00A43AFE" w:rsidRDefault="00A43AFE" w:rsidP="00A43AFE">
      <w:pPr>
        <w:rPr>
          <w:noProof/>
        </w:rPr>
      </w:pPr>
    </w:p>
    <w:p w:rsidR="00A43AFE" w:rsidRDefault="00936848" w:rsidP="00A43AFE">
      <w:pPr>
        <w:rPr>
          <w:rFonts w:hint="eastAsia"/>
          <w:noProof/>
        </w:rPr>
      </w:pPr>
      <w:r>
        <w:rPr>
          <w:rFonts w:hint="eastAsia"/>
          <w:noProof/>
        </w:rPr>
        <w:t>ログインした状態のみ表示されます。</w:t>
      </w:r>
    </w:p>
    <w:p w:rsidR="00A73C7B" w:rsidRPr="00A73C7B" w:rsidRDefault="00A73C7B" w:rsidP="004B743F"/>
    <w:p w:rsidR="00F3201A" w:rsidRPr="00936848" w:rsidRDefault="004B743F" w:rsidP="00936848">
      <w:pPr>
        <w:pStyle w:val="af7"/>
        <w:numPr>
          <w:ilvl w:val="0"/>
          <w:numId w:val="35"/>
        </w:numPr>
        <w:ind w:leftChars="0"/>
        <w:rPr>
          <w:rFonts w:eastAsia="ＭＳ ゴシック" w:cs="メイリオ"/>
          <w:sz w:val="22"/>
        </w:rPr>
      </w:pPr>
      <w:r w:rsidRPr="00936848">
        <w:rPr>
          <w:rFonts w:eastAsia="ＭＳ ゴシック" w:cs="メイリオ" w:hint="eastAsia"/>
          <w:sz w:val="22"/>
        </w:rPr>
        <w:t>レス</w:t>
      </w:r>
      <w:r w:rsidR="00AB6725" w:rsidRPr="00936848">
        <w:rPr>
          <w:rFonts w:eastAsia="ＭＳ ゴシック" w:cs="メイリオ" w:hint="eastAsia"/>
          <w:sz w:val="22"/>
        </w:rPr>
        <w:t>の</w:t>
      </w:r>
      <w:r w:rsidRPr="00936848">
        <w:rPr>
          <w:rFonts w:eastAsia="ＭＳ ゴシック" w:cs="メイリオ" w:hint="eastAsia"/>
          <w:sz w:val="22"/>
        </w:rPr>
        <w:t>新規投稿</w:t>
      </w:r>
    </w:p>
    <w:p w:rsidR="00F3201A" w:rsidRDefault="00F3201A" w:rsidP="00B31EBF">
      <w:pPr>
        <w:rPr>
          <w:rFonts w:eastAsia="ＭＳ ゴシック" w:cs="メイリオ"/>
        </w:rPr>
      </w:pPr>
    </w:p>
    <w:p w:rsidR="00011912" w:rsidRPr="00A73C7B" w:rsidRDefault="00B31EBF" w:rsidP="00C87B9E">
      <w:pPr>
        <w:rPr>
          <w:rFonts w:ascii="ＭＳ 明朝" w:hAnsi="ＭＳ 明朝" w:cs="メイリオ"/>
        </w:rPr>
      </w:pPr>
      <w:r w:rsidRPr="00490D82">
        <w:rPr>
          <w:rFonts w:ascii="ＭＳ 明朝" w:hAnsi="ＭＳ 明朝" w:cs="メイリオ" w:hint="eastAsia"/>
        </w:rPr>
        <w:t>本文</w:t>
      </w:r>
      <w:r>
        <w:rPr>
          <w:rFonts w:ascii="ＭＳ 明朝" w:hAnsi="ＭＳ 明朝" w:cs="メイリオ" w:hint="eastAsia"/>
        </w:rPr>
        <w:t>を入力して投稿できます</w:t>
      </w:r>
      <w:r w:rsidRPr="00490D82">
        <w:rPr>
          <w:rFonts w:ascii="ＭＳ 明朝" w:hAnsi="ＭＳ 明朝" w:cs="メイリオ" w:hint="eastAsia"/>
        </w:rPr>
        <w:t>。</w:t>
      </w:r>
      <w:r w:rsidR="00011912">
        <w:rPr>
          <w:rFonts w:ascii="ＭＳ 明朝" w:hAnsi="ＭＳ 明朝" w:cs="メイリオ" w:hint="eastAsia"/>
        </w:rPr>
        <w:t>新しいレスは下に表示され、右上の『レスを投稿』を押すことでレス投稿部分に飛ぶことができます。</w:t>
      </w:r>
    </w:p>
    <w:p w:rsidR="00A50ECB" w:rsidRDefault="00A50ECB" w:rsidP="004B743F">
      <w:pPr>
        <w:rPr>
          <w:noProof/>
        </w:rPr>
      </w:pPr>
    </w:p>
    <w:p w:rsidR="00011912" w:rsidRPr="00936848" w:rsidRDefault="00011912" w:rsidP="00936848">
      <w:pPr>
        <w:pStyle w:val="af7"/>
        <w:numPr>
          <w:ilvl w:val="0"/>
          <w:numId w:val="35"/>
        </w:numPr>
        <w:ind w:leftChars="0"/>
        <w:rPr>
          <w:rFonts w:asciiTheme="majorEastAsia" w:eastAsiaTheme="majorEastAsia" w:hAnsiTheme="majorEastAsia"/>
          <w:noProof/>
        </w:rPr>
      </w:pPr>
      <w:r w:rsidRPr="00936848">
        <w:rPr>
          <w:rFonts w:asciiTheme="majorEastAsia" w:eastAsiaTheme="majorEastAsia" w:hAnsiTheme="majorEastAsia" w:hint="eastAsia"/>
          <w:noProof/>
        </w:rPr>
        <w:t>GOOD、BAD評価機能</w:t>
      </w:r>
    </w:p>
    <w:p w:rsidR="00011912" w:rsidRDefault="00011912" w:rsidP="00011912">
      <w:pPr>
        <w:rPr>
          <w:noProof/>
        </w:rPr>
      </w:pPr>
      <w:r>
        <w:rPr>
          <w:rFonts w:hint="eastAsia"/>
          <w:noProof/>
        </w:rPr>
        <w:t>レスの下に表示されたボタンでそのレスに対する評価を付けることができます。</w:t>
      </w:r>
    </w:p>
    <w:p w:rsidR="00011912" w:rsidRDefault="00011912" w:rsidP="00011912">
      <w:pPr>
        <w:rPr>
          <w:noProof/>
        </w:rPr>
      </w:pPr>
      <w:r>
        <w:rPr>
          <w:rFonts w:hint="eastAsia"/>
          <w:noProof/>
        </w:rPr>
        <w:t>GOOD</w:t>
      </w:r>
      <w:r>
        <w:rPr>
          <w:rFonts w:hint="eastAsia"/>
          <w:noProof/>
        </w:rPr>
        <w:t>ボタンを押せば</w:t>
      </w:r>
      <w:r>
        <w:rPr>
          <w:rFonts w:hint="eastAsia"/>
          <w:noProof/>
        </w:rPr>
        <w:t>GOOD</w:t>
      </w:r>
      <w:r>
        <w:rPr>
          <w:rFonts w:hint="eastAsia"/>
          <w:noProof/>
        </w:rPr>
        <w:t>が１プラスされ、</w:t>
      </w:r>
      <w:r>
        <w:rPr>
          <w:rFonts w:hint="eastAsia"/>
          <w:noProof/>
        </w:rPr>
        <w:t>BAD</w:t>
      </w:r>
      <w:r>
        <w:rPr>
          <w:rFonts w:hint="eastAsia"/>
          <w:noProof/>
        </w:rPr>
        <w:t>を押せば</w:t>
      </w:r>
      <w:r>
        <w:rPr>
          <w:rFonts w:hint="eastAsia"/>
          <w:noProof/>
        </w:rPr>
        <w:t>BAD</w:t>
      </w:r>
      <w:r>
        <w:rPr>
          <w:rFonts w:hint="eastAsia"/>
          <w:noProof/>
        </w:rPr>
        <w:t>が１マイナスされます。</w:t>
      </w:r>
    </w:p>
    <w:p w:rsidR="00011912" w:rsidRDefault="00011912" w:rsidP="00011912">
      <w:pPr>
        <w:rPr>
          <w:noProof/>
        </w:rPr>
      </w:pPr>
    </w:p>
    <w:p w:rsidR="00276E9B" w:rsidRDefault="00276E9B" w:rsidP="00011912">
      <w:pPr>
        <w:rPr>
          <w:noProof/>
        </w:rPr>
      </w:pPr>
    </w:p>
    <w:p w:rsidR="00565E92" w:rsidRPr="00DF18B2" w:rsidRDefault="00565E92" w:rsidP="00101F07">
      <w:pPr>
        <w:pStyle w:val="1"/>
        <w:ind w:left="635" w:right="210"/>
        <w:rPr>
          <w:rFonts w:ascii="ＭＳ ゴシック" w:eastAsia="ＭＳ ゴシック" w:hAnsi="ＭＳ ゴシック"/>
        </w:rPr>
      </w:pPr>
      <w:bookmarkStart w:id="12" w:name="_Toc476569981"/>
      <w:r w:rsidRPr="00DF18B2">
        <w:rPr>
          <w:rFonts w:ascii="ＭＳ ゴシック" w:eastAsia="ＭＳ ゴシック" w:hAnsi="ＭＳ ゴシック" w:hint="eastAsia"/>
        </w:rPr>
        <w:t>設計</w:t>
      </w:r>
      <w:r w:rsidR="0093393B" w:rsidRPr="00DF18B2">
        <w:rPr>
          <w:rFonts w:ascii="ＭＳ ゴシック" w:eastAsia="ＭＳ ゴシック" w:hAnsi="ＭＳ ゴシック" w:hint="eastAsia"/>
        </w:rPr>
        <w:t>資料</w:t>
      </w:r>
      <w:bookmarkEnd w:id="12"/>
    </w:p>
    <w:p w:rsidR="00E138DF" w:rsidRPr="009664B6" w:rsidRDefault="00B37A8F" w:rsidP="009664B6">
      <w:pPr>
        <w:pStyle w:val="2"/>
        <w:ind w:left="777" w:right="210"/>
        <w:rPr>
          <w:rFonts w:eastAsia="ＭＳ ゴシック"/>
        </w:rPr>
      </w:pPr>
      <w:bookmarkStart w:id="13" w:name="_Toc476569982"/>
      <w:r>
        <w:rPr>
          <w:rFonts w:eastAsia="ＭＳ ゴシック"/>
          <w:noProof/>
        </w:rPr>
        <w:drawing>
          <wp:anchor distT="0" distB="0" distL="114300" distR="114300" simplePos="0" relativeHeight="251661824" behindDoc="0" locked="0" layoutInCell="1" allowOverlap="1">
            <wp:simplePos x="0" y="0"/>
            <wp:positionH relativeFrom="margin">
              <wp:posOffset>70802</wp:posOffset>
            </wp:positionH>
            <wp:positionV relativeFrom="paragraph">
              <wp:posOffset>396875</wp:posOffset>
            </wp:positionV>
            <wp:extent cx="5824220" cy="5447665"/>
            <wp:effectExtent l="0" t="0" r="5080" b="63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230448702.jpg"/>
                    <pic:cNvPicPr/>
                  </pic:nvPicPr>
                  <pic:blipFill>
                    <a:blip r:embed="rId9">
                      <a:extLst>
                        <a:ext uri="{28A0092B-C50C-407E-A947-70E740481C1C}">
                          <a14:useLocalDpi xmlns:a14="http://schemas.microsoft.com/office/drawing/2010/main" val="0"/>
                        </a:ext>
                      </a:extLst>
                    </a:blip>
                    <a:stretch>
                      <a:fillRect/>
                    </a:stretch>
                  </pic:blipFill>
                  <pic:spPr>
                    <a:xfrm>
                      <a:off x="0" y="0"/>
                      <a:ext cx="5824220" cy="5447665"/>
                    </a:xfrm>
                    <a:prstGeom prst="rect">
                      <a:avLst/>
                    </a:prstGeom>
                  </pic:spPr>
                </pic:pic>
              </a:graphicData>
            </a:graphic>
            <wp14:sizeRelH relativeFrom="page">
              <wp14:pctWidth>0</wp14:pctWidth>
            </wp14:sizeRelH>
            <wp14:sizeRelV relativeFrom="page">
              <wp14:pctHeight>0</wp14:pctHeight>
            </wp14:sizeRelV>
          </wp:anchor>
        </w:drawing>
      </w:r>
      <w:r w:rsidR="006E338F" w:rsidRPr="00DF18B2">
        <w:rPr>
          <w:rFonts w:eastAsia="ＭＳ ゴシック" w:hint="eastAsia"/>
        </w:rPr>
        <w:t>クラス図</w:t>
      </w:r>
      <w:bookmarkEnd w:id="13"/>
    </w:p>
    <w:p w:rsidR="00387B99" w:rsidRDefault="0056189D" w:rsidP="0056189D">
      <w:pPr>
        <w:pStyle w:val="a0"/>
        <w:ind w:leftChars="0" w:left="0" w:firstLineChars="100" w:firstLine="220"/>
        <w:rPr>
          <w:rFonts w:eastAsia="ＭＳ ゴシック"/>
        </w:rPr>
      </w:pPr>
      <w:r>
        <w:rPr>
          <w:rFonts w:eastAsia="ＭＳ ゴシック" w:hint="eastAsia"/>
        </w:rPr>
        <w:t>各クラスの簡単な説明</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r w:rsidR="0056189D" w:rsidRPr="00CA43E0">
        <w:rPr>
          <w:rFonts w:ascii="ＭＳ 明朝" w:eastAsia="ＭＳ 明朝" w:hAnsi="ＭＳ 明朝" w:hint="eastAsia"/>
        </w:rPr>
        <w:t>ThreadServle</w:t>
      </w:r>
      <w:r w:rsidR="00BC1999">
        <w:rPr>
          <w:rFonts w:ascii="ＭＳ 明朝" w:eastAsia="ＭＳ 明朝" w:hAnsi="ＭＳ 明朝" w:hint="eastAsia"/>
        </w:rPr>
        <w:t>t</w:t>
      </w:r>
      <w:r w:rsidR="0056189D" w:rsidRPr="00CA43E0">
        <w:rPr>
          <w:rFonts w:ascii="ＭＳ 明朝" w:eastAsia="ＭＳ 明朝" w:hAnsi="ＭＳ 明朝" w:hint="eastAsia"/>
        </w:rPr>
        <w:tab/>
      </w:r>
      <w:r w:rsidR="00276E9B">
        <w:rPr>
          <w:rFonts w:ascii="ＭＳ 明朝" w:eastAsia="ＭＳ 明朝" w:hAnsi="ＭＳ 明朝" w:hint="eastAsia"/>
        </w:rPr>
        <w:t xml:space="preserve">　　　 </w:t>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スレッド</w:t>
      </w:r>
      <w:r>
        <w:rPr>
          <w:rFonts w:ascii="ＭＳ 明朝" w:eastAsia="ＭＳ 明朝" w:hAnsi="ＭＳ 明朝" w:hint="eastAsia"/>
        </w:rPr>
        <w:t>の一覧表示と、</w:t>
      </w:r>
      <w:r w:rsidR="00387B99" w:rsidRPr="00CA43E0">
        <w:rPr>
          <w:rFonts w:ascii="ＭＳ 明朝" w:eastAsia="ＭＳ 明朝" w:hAnsi="ＭＳ 明朝" w:hint="eastAsia"/>
        </w:rPr>
        <w:t>新規</w:t>
      </w:r>
      <w:r w:rsidR="00011912">
        <w:rPr>
          <w:rFonts w:ascii="ＭＳ 明朝" w:eastAsia="ＭＳ 明朝" w:hAnsi="ＭＳ 明朝" w:hint="eastAsia"/>
        </w:rPr>
        <w:t>スレッド</w:t>
      </w:r>
      <w:r w:rsidR="00387B99" w:rsidRPr="00CA43E0">
        <w:rPr>
          <w:rFonts w:ascii="ＭＳ 明朝" w:eastAsia="ＭＳ 明朝" w:hAnsi="ＭＳ 明朝" w:hint="eastAsia"/>
        </w:rPr>
        <w:t>投稿</w:t>
      </w:r>
      <w:r w:rsidR="00C63A0C">
        <w:rPr>
          <w:rFonts w:ascii="ＭＳ 明朝" w:eastAsia="ＭＳ 明朝" w:hAnsi="ＭＳ 明朝" w:hint="eastAsia"/>
        </w:rPr>
        <w:t>を受付けます</w:t>
      </w:r>
      <w:r>
        <w:rPr>
          <w:rFonts w:ascii="ＭＳ 明朝" w:eastAsia="ＭＳ 明朝" w:hAnsi="ＭＳ 明朝" w:hint="eastAsia"/>
        </w:rPr>
        <w:t>。</w:t>
      </w:r>
    </w:p>
    <w:p w:rsidR="00725698" w:rsidRDefault="00725698" w:rsidP="00665C4C">
      <w:pPr>
        <w:pStyle w:val="a0"/>
        <w:ind w:leftChars="0" w:left="0"/>
        <w:rPr>
          <w:rFonts w:ascii="ＭＳ 明朝" w:eastAsia="ＭＳ 明朝" w:hAnsi="ＭＳ 明朝"/>
        </w:rPr>
      </w:pPr>
      <w:r>
        <w:rPr>
          <w:rFonts w:ascii="ＭＳ 明朝" w:eastAsia="ＭＳ 明朝" w:hAnsi="ＭＳ 明朝" w:hint="eastAsia"/>
        </w:rPr>
        <w:t>●</w:t>
      </w:r>
      <w:r w:rsidR="00011912">
        <w:rPr>
          <w:rFonts w:ascii="ＭＳ 明朝" w:eastAsia="ＭＳ 明朝" w:hAnsi="ＭＳ 明朝" w:hint="eastAsia"/>
        </w:rPr>
        <w:t>CreateA</w:t>
      </w:r>
      <w:r w:rsidR="00011912">
        <w:rPr>
          <w:rFonts w:ascii="ＭＳ 明朝" w:eastAsia="ＭＳ 明朝" w:hAnsi="ＭＳ 明朝"/>
        </w:rPr>
        <w:t>ccountServlet</w:t>
      </w:r>
      <w:r w:rsidR="00276E9B">
        <w:rPr>
          <w:rFonts w:ascii="ＭＳ 明朝" w:eastAsia="ＭＳ 明朝" w:hAnsi="ＭＳ 明朝"/>
        </w:rPr>
        <w:t xml:space="preserve"> :</w:t>
      </w:r>
      <w:r w:rsidR="00011912">
        <w:rPr>
          <w:rFonts w:ascii="ＭＳ 明朝" w:eastAsia="ＭＳ 明朝" w:hAnsi="ＭＳ 明朝" w:hint="eastAsia"/>
        </w:rPr>
        <w:t>新規アカウント作成に使います</w:t>
      </w:r>
      <w:r w:rsidR="009664B6">
        <w:rPr>
          <w:rFonts w:ascii="ＭＳ 明朝" w:eastAsia="ＭＳ 明朝" w:hAnsi="ＭＳ 明朝" w:hint="eastAsia"/>
        </w:rPr>
        <w:t>。</w:t>
      </w:r>
    </w:p>
    <w:p w:rsidR="00011912" w:rsidRPr="00011912" w:rsidRDefault="00011912" w:rsidP="00011912">
      <w:pPr>
        <w:pStyle w:val="a0"/>
        <w:ind w:leftChars="0" w:left="0"/>
        <w:rPr>
          <w:rFonts w:ascii="ＭＳ 明朝" w:eastAsia="ＭＳ 明朝" w:hAnsi="ＭＳ 明朝"/>
        </w:rPr>
      </w:pPr>
      <w:r>
        <w:rPr>
          <w:rFonts w:ascii="ＭＳ 明朝" w:eastAsia="ＭＳ 明朝" w:hAnsi="ＭＳ 明朝" w:hint="eastAsia"/>
        </w:rPr>
        <w:t>●Login</w:t>
      </w:r>
      <w:r>
        <w:rPr>
          <w:rFonts w:ascii="ＭＳ 明朝" w:eastAsia="ＭＳ 明朝" w:hAnsi="ＭＳ 明朝"/>
        </w:rPr>
        <w:t>Servlet</w:t>
      </w:r>
      <w:r w:rsidR="00276E9B">
        <w:rPr>
          <w:rFonts w:ascii="ＭＳ 明朝" w:eastAsia="ＭＳ 明朝" w:hAnsi="ＭＳ 明朝"/>
        </w:rPr>
        <w:tab/>
      </w:r>
      <w:r w:rsidR="00276E9B">
        <w:rPr>
          <w:rFonts w:ascii="ＭＳ 明朝" w:eastAsia="ＭＳ 明朝" w:hAnsi="ＭＳ 明朝" w:hint="eastAsia"/>
        </w:rPr>
        <w:t xml:space="preserve">　　　  </w:t>
      </w:r>
      <w:r>
        <w:rPr>
          <w:rFonts w:ascii="ＭＳ 明朝" w:eastAsia="ＭＳ 明朝" w:hAnsi="ＭＳ 明朝"/>
        </w:rPr>
        <w:t>:ログインに使います。</w:t>
      </w:r>
    </w:p>
    <w:p w:rsidR="00725698" w:rsidRPr="00725698" w:rsidRDefault="00725698" w:rsidP="00665C4C">
      <w:pPr>
        <w:pStyle w:val="a0"/>
        <w:ind w:leftChars="0" w:left="0"/>
        <w:rPr>
          <w:rFonts w:ascii="ＭＳ 明朝" w:eastAsia="ＭＳ 明朝" w:hAnsi="ＭＳ 明朝"/>
        </w:rPr>
      </w:pPr>
      <w:r>
        <w:rPr>
          <w:rFonts w:ascii="ＭＳ 明朝" w:eastAsia="ＭＳ 明朝" w:hAnsi="ＭＳ 明朝" w:hint="eastAsia"/>
        </w:rPr>
        <w:t>●</w:t>
      </w:r>
      <w:r w:rsidR="00011912">
        <w:rPr>
          <w:rFonts w:ascii="ＭＳ 明朝" w:eastAsia="ＭＳ 明朝" w:hAnsi="ＭＳ 明朝"/>
        </w:rPr>
        <w:t>LikeServlet</w:t>
      </w:r>
      <w:r w:rsidR="00276E9B">
        <w:rPr>
          <w:rFonts w:ascii="ＭＳ 明朝" w:eastAsia="ＭＳ 明朝" w:hAnsi="ＭＳ 明朝"/>
        </w:rPr>
        <w:tab/>
        <w:t xml:space="preserve">        </w:t>
      </w:r>
      <w:r w:rsidR="00011912">
        <w:rPr>
          <w:rFonts w:ascii="ＭＳ 明朝" w:eastAsia="ＭＳ 明朝" w:hAnsi="ＭＳ 明朝"/>
        </w:rPr>
        <w:t>:</w:t>
      </w:r>
      <w:r w:rsidR="009664B6">
        <w:rPr>
          <w:rFonts w:ascii="ＭＳ 明朝" w:eastAsia="ＭＳ 明朝" w:hAnsi="ＭＳ 明朝" w:hint="eastAsia"/>
        </w:rPr>
        <w:t>GOOD、BAD評価機能で使います。</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r w:rsidR="009664B6">
        <w:rPr>
          <w:rFonts w:ascii="ＭＳ 明朝" w:eastAsia="ＭＳ 明朝" w:hAnsi="ＭＳ 明朝" w:hint="eastAsia"/>
        </w:rPr>
        <w:t>Executer</w:t>
      </w:r>
      <w:r w:rsidR="00276E9B">
        <w:rPr>
          <w:rFonts w:ascii="ＭＳ 明朝" w:eastAsia="ＭＳ 明朝" w:hAnsi="ＭＳ 明朝"/>
        </w:rPr>
        <w:tab/>
        <w:t xml:space="preserve">        :</w:t>
      </w:r>
      <w:r w:rsidR="00387B99" w:rsidRPr="00CA43E0">
        <w:rPr>
          <w:rFonts w:ascii="ＭＳ 明朝" w:eastAsia="ＭＳ 明朝" w:hAnsi="ＭＳ 明朝" w:hint="eastAsia"/>
        </w:rPr>
        <w:t>掲示板の</w:t>
      </w:r>
      <w:r w:rsidR="009664B6">
        <w:rPr>
          <w:rFonts w:ascii="ＭＳ 明朝" w:eastAsia="ＭＳ 明朝" w:hAnsi="ＭＳ 明朝" w:hint="eastAsia"/>
        </w:rPr>
        <w:t>機能</w:t>
      </w:r>
      <w:r w:rsidR="00387B99" w:rsidRPr="00CA43E0">
        <w:rPr>
          <w:rFonts w:ascii="ＭＳ 明朝" w:eastAsia="ＭＳ 明朝" w:hAnsi="ＭＳ 明朝" w:hint="eastAsia"/>
        </w:rPr>
        <w:t>に関わることなどの機能が集約されています。</w:t>
      </w:r>
    </w:p>
    <w:p w:rsidR="00C87B9E" w:rsidRDefault="00442C1C" w:rsidP="00C63A0C">
      <w:pPr>
        <w:pStyle w:val="a0"/>
        <w:ind w:leftChars="0" w:left="0"/>
        <w:rPr>
          <w:rFonts w:ascii="ＭＳ 明朝" w:eastAsia="ＭＳ 明朝" w:hAnsi="ＭＳ 明朝"/>
        </w:rPr>
      </w:pPr>
      <w:r>
        <w:rPr>
          <w:rFonts w:ascii="ＭＳ 明朝" w:eastAsia="ＭＳ 明朝" w:hAnsi="ＭＳ 明朝" w:hint="eastAsia"/>
        </w:rPr>
        <w:t>●</w:t>
      </w:r>
      <w:r w:rsidR="00725698">
        <w:rPr>
          <w:rFonts w:ascii="ＭＳ 明朝" w:eastAsia="ＭＳ 明朝" w:hAnsi="ＭＳ 明朝"/>
        </w:rPr>
        <w:t>DB</w:t>
      </w:r>
      <w:r w:rsidR="009664B6">
        <w:rPr>
          <w:rFonts w:ascii="ＭＳ 明朝" w:eastAsia="ＭＳ 明朝" w:hAnsi="ＭＳ 明朝" w:hint="eastAsia"/>
        </w:rPr>
        <w:t>Accessor</w:t>
      </w:r>
      <w:r w:rsidR="00276E9B">
        <w:rPr>
          <w:rFonts w:ascii="ＭＳ 明朝" w:eastAsia="ＭＳ 明朝" w:hAnsi="ＭＳ 明朝"/>
        </w:rPr>
        <w:t xml:space="preserve">  </w:t>
      </w:r>
      <w:r w:rsidR="00276E9B">
        <w:rPr>
          <w:rFonts w:ascii="ＭＳ 明朝" w:eastAsia="ＭＳ 明朝" w:hAnsi="ＭＳ 明朝"/>
        </w:rPr>
        <w:tab/>
        <w:t xml:space="preserve">        </w:t>
      </w:r>
      <w:r w:rsidR="00276E9B">
        <w:rPr>
          <w:rFonts w:ascii="ＭＳ 明朝" w:eastAsia="ＭＳ 明朝" w:hAnsi="ＭＳ 明朝" w:hint="eastAsia"/>
        </w:rPr>
        <w:t>:</w:t>
      </w:r>
      <w:r w:rsidR="00C87B9E">
        <w:rPr>
          <w:rFonts w:ascii="ＭＳ 明朝" w:eastAsia="ＭＳ 明朝" w:hAnsi="ＭＳ 明朝" w:hint="eastAsia"/>
        </w:rPr>
        <w:t>データベースへ</w:t>
      </w:r>
      <w:r w:rsidR="00387B99" w:rsidRPr="00CA43E0">
        <w:rPr>
          <w:rFonts w:ascii="ＭＳ 明朝" w:eastAsia="ＭＳ 明朝" w:hAnsi="ＭＳ 明朝" w:hint="eastAsia"/>
        </w:rPr>
        <w:t>アクセスする、</w:t>
      </w:r>
      <w:r w:rsidR="00C87B9E">
        <w:rPr>
          <w:rFonts w:ascii="ＭＳ 明朝" w:eastAsia="ＭＳ 明朝" w:hAnsi="ＭＳ 明朝" w:hint="eastAsia"/>
        </w:rPr>
        <w:t>内容の取得及び更新するメソッド。</w:t>
      </w:r>
    </w:p>
    <w:p w:rsidR="00C63A0C" w:rsidRPr="00CA43E0" w:rsidRDefault="00442C1C" w:rsidP="00C63A0C">
      <w:pPr>
        <w:pStyle w:val="a0"/>
        <w:ind w:leftChars="0" w:left="0"/>
        <w:rPr>
          <w:rFonts w:ascii="ＭＳ 明朝" w:eastAsia="ＭＳ 明朝" w:hAnsi="ＭＳ 明朝"/>
        </w:rPr>
      </w:pPr>
      <w:r>
        <w:rPr>
          <w:rFonts w:ascii="ＭＳ 明朝" w:eastAsia="ＭＳ 明朝" w:hAnsi="ＭＳ 明朝" w:hint="eastAsia"/>
        </w:rPr>
        <w:t>●</w:t>
      </w:r>
      <w:r w:rsidR="0056189D" w:rsidRPr="00CA43E0">
        <w:rPr>
          <w:rFonts w:ascii="ＭＳ 明朝" w:eastAsia="ＭＳ 明朝" w:hAnsi="ＭＳ 明朝" w:hint="eastAsia"/>
        </w:rPr>
        <w:t>ThreadBean</w:t>
      </w:r>
      <w:r w:rsidR="0056189D" w:rsidRPr="00CA43E0">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10628C">
        <w:rPr>
          <w:rFonts w:ascii="ＭＳ 明朝" w:eastAsia="ＭＳ 明朝" w:hAnsi="ＭＳ 明朝" w:hint="eastAsia"/>
        </w:rPr>
        <w:t>スレッド</w:t>
      </w:r>
      <w:r w:rsidR="00C63A0C">
        <w:rPr>
          <w:rFonts w:ascii="ＭＳ 明朝" w:eastAsia="ＭＳ 明朝" w:hAnsi="ＭＳ 明朝" w:hint="eastAsia"/>
        </w:rPr>
        <w:t>に関わる情報が入るBeanです。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t>●</w:t>
      </w:r>
      <w:r w:rsidR="009664B6">
        <w:rPr>
          <w:rFonts w:ascii="ＭＳ 明朝" w:eastAsia="ＭＳ 明朝" w:hAnsi="ＭＳ 明朝" w:hint="eastAsia"/>
        </w:rPr>
        <w:t>Res</w:t>
      </w:r>
      <w:r w:rsidR="00C63A0C">
        <w:rPr>
          <w:rFonts w:ascii="ＭＳ 明朝" w:eastAsia="ＭＳ 明朝" w:hAnsi="ＭＳ 明朝" w:hint="eastAsia"/>
        </w:rPr>
        <w:t>Bean</w:t>
      </w:r>
      <w:r w:rsidR="00C63A0C">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コメント</w:t>
      </w:r>
      <w:r w:rsidR="00C63A0C">
        <w:rPr>
          <w:rFonts w:ascii="ＭＳ 明朝" w:eastAsia="ＭＳ 明朝" w:hAnsi="ＭＳ 明朝" w:hint="eastAsia"/>
        </w:rPr>
        <w:t>に関わる</w:t>
      </w:r>
      <w:r w:rsidR="0056189D" w:rsidRPr="00CA43E0">
        <w:rPr>
          <w:rFonts w:ascii="ＭＳ 明朝" w:eastAsia="ＭＳ 明朝" w:hAnsi="ＭＳ 明朝" w:hint="eastAsia"/>
        </w:rPr>
        <w:t>情報が入</w:t>
      </w:r>
      <w:r w:rsidR="00C63A0C">
        <w:rPr>
          <w:rFonts w:ascii="ＭＳ 明朝" w:eastAsia="ＭＳ 明朝" w:hAnsi="ＭＳ 明朝" w:hint="eastAsia"/>
        </w:rPr>
        <w:t>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lastRenderedPageBreak/>
        <w:t>●UserBea</w:t>
      </w:r>
      <w:r w:rsidR="00276E9B">
        <w:rPr>
          <w:rFonts w:ascii="ＭＳ 明朝" w:eastAsia="ＭＳ 明朝" w:hAnsi="ＭＳ 明朝"/>
        </w:rPr>
        <w:t>n</w:t>
      </w:r>
      <w:r w:rsidR="00276E9B">
        <w:rPr>
          <w:rFonts w:ascii="ＭＳ 明朝" w:eastAsia="ＭＳ 明朝" w:hAnsi="ＭＳ 明朝"/>
        </w:rPr>
        <w:tab/>
        <w:t xml:space="preserve">        :</w:t>
      </w:r>
      <w:r>
        <w:rPr>
          <w:rFonts w:ascii="ＭＳ 明朝" w:eastAsia="ＭＳ 明朝" w:hAnsi="ＭＳ 明朝" w:hint="eastAsia"/>
        </w:rPr>
        <w:t>ユーザー作成に関わる情報が入るBeanです。</w:t>
      </w:r>
    </w:p>
    <w:p w:rsidR="009664B6" w:rsidRDefault="009664B6" w:rsidP="00C01507">
      <w:pPr>
        <w:pStyle w:val="a0"/>
        <w:ind w:leftChars="0" w:left="0"/>
        <w:rPr>
          <w:rFonts w:ascii="ＭＳ 明朝" w:eastAsia="ＭＳ 明朝" w:hAnsi="ＭＳ 明朝"/>
        </w:rPr>
      </w:pPr>
    </w:p>
    <w:p w:rsidR="009664B6" w:rsidRDefault="009664B6" w:rsidP="00C01507">
      <w:pPr>
        <w:pStyle w:val="a0"/>
        <w:ind w:leftChars="0" w:left="0"/>
        <w:rPr>
          <w:rFonts w:ascii="ＭＳ 明朝" w:eastAsia="ＭＳ 明朝" w:hAnsi="ＭＳ 明朝"/>
        </w:rPr>
      </w:pPr>
    </w:p>
    <w:p w:rsidR="00725698" w:rsidRDefault="00276E9B" w:rsidP="00610B50">
      <w:pPr>
        <w:pStyle w:val="2"/>
        <w:ind w:left="777" w:right="210"/>
        <w:rPr>
          <w:rFonts w:eastAsia="ＭＳ ゴシック"/>
        </w:rPr>
      </w:pPr>
      <w:bookmarkStart w:id="14" w:name="_Toc476569983"/>
      <w:r w:rsidRPr="00276E9B">
        <w:rPr>
          <w:noProof/>
        </w:rPr>
        <w:drawing>
          <wp:anchor distT="0" distB="0" distL="114300" distR="114300" simplePos="0" relativeHeight="251662848" behindDoc="0" locked="0" layoutInCell="1" allowOverlap="1">
            <wp:simplePos x="0" y="0"/>
            <wp:positionH relativeFrom="column">
              <wp:posOffset>85725</wp:posOffset>
            </wp:positionH>
            <wp:positionV relativeFrom="paragraph">
              <wp:posOffset>354330</wp:posOffset>
            </wp:positionV>
            <wp:extent cx="5962650" cy="3802982"/>
            <wp:effectExtent l="0" t="0" r="0" b="762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2650" cy="3802982"/>
                    </a:xfrm>
                    <a:prstGeom prst="rect">
                      <a:avLst/>
                    </a:prstGeom>
                    <a:noFill/>
                    <a:ln>
                      <a:noFill/>
                    </a:ln>
                  </pic:spPr>
                </pic:pic>
              </a:graphicData>
            </a:graphic>
          </wp:anchor>
        </w:drawing>
      </w:r>
      <w:r w:rsidR="002C18D8" w:rsidRPr="00DF18B2">
        <w:rPr>
          <w:rFonts w:eastAsia="ＭＳ ゴシック" w:hint="eastAsia"/>
        </w:rPr>
        <w:t>データベース定義書</w:t>
      </w:r>
      <w:bookmarkEnd w:id="14"/>
    </w:p>
    <w:p w:rsidR="00A50ECB" w:rsidRDefault="00A50ECB" w:rsidP="004C5F1A">
      <w:pPr>
        <w:pStyle w:val="a0"/>
        <w:ind w:leftChars="0" w:left="0"/>
        <w:rPr>
          <w:rFonts w:eastAsia="ＭＳ ゴシック"/>
        </w:rPr>
      </w:pPr>
    </w:p>
    <w:p w:rsidR="00216D5C" w:rsidRDefault="00276E9B" w:rsidP="004C5F1A">
      <w:pPr>
        <w:pStyle w:val="a0"/>
        <w:ind w:leftChars="0" w:left="0"/>
        <w:rPr>
          <w:rFonts w:eastAsia="ＭＳ ゴシック"/>
        </w:rPr>
      </w:pPr>
      <w:r>
        <w:rPr>
          <w:rFonts w:eastAsia="ＭＳ ゴシック" w:hint="eastAsia"/>
        </w:rPr>
        <w:t>※ログインをしていない場合のユーザー名は『名無しさん』になります。</w:t>
      </w:r>
    </w:p>
    <w:p w:rsidR="00276E9B" w:rsidRPr="00276E9B" w:rsidRDefault="00276E9B" w:rsidP="004C5F1A">
      <w:pPr>
        <w:pStyle w:val="a0"/>
        <w:ind w:leftChars="0" w:left="0"/>
        <w:rPr>
          <w:rFonts w:eastAsia="ＭＳ ゴシック"/>
        </w:rPr>
      </w:pPr>
    </w:p>
    <w:p w:rsidR="00410602" w:rsidRPr="00DF18B2" w:rsidRDefault="00C15BE1" w:rsidP="004C5F1A">
      <w:pPr>
        <w:pStyle w:val="1"/>
        <w:ind w:left="635" w:right="210"/>
        <w:rPr>
          <w:rFonts w:ascii="ＭＳ ゴシック" w:eastAsia="ＭＳ ゴシック" w:hAnsi="ＭＳ ゴシック"/>
        </w:rPr>
      </w:pPr>
      <w:bookmarkStart w:id="15" w:name="_Toc476569984"/>
      <w:r w:rsidRPr="00DF18B2">
        <w:rPr>
          <w:rFonts w:ascii="ＭＳ ゴシック" w:eastAsia="ＭＳ ゴシック" w:hAnsi="ＭＳ ゴシック" w:hint="eastAsia"/>
        </w:rPr>
        <w:t>考察</w:t>
      </w:r>
      <w:bookmarkEnd w:id="15"/>
    </w:p>
    <w:p w:rsidR="00DF18B2" w:rsidRPr="00DF18B2" w:rsidRDefault="00DF18B2" w:rsidP="00DF18B2">
      <w:pPr>
        <w:pStyle w:val="a0"/>
        <w:ind w:left="525"/>
        <w:rPr>
          <w:rFonts w:eastAsia="ＭＳ ゴシック"/>
        </w:rPr>
      </w:pPr>
    </w:p>
    <w:p w:rsidR="00DF18B2" w:rsidRPr="00DF18B2" w:rsidRDefault="00DF18B2" w:rsidP="00DF18B2">
      <w:pPr>
        <w:pStyle w:val="2"/>
        <w:ind w:left="777" w:right="210"/>
        <w:rPr>
          <w:rFonts w:eastAsia="ＭＳ ゴシック"/>
        </w:rPr>
      </w:pPr>
      <w:bookmarkStart w:id="16" w:name="_Toc476569985"/>
      <w:r w:rsidRPr="00DF18B2">
        <w:rPr>
          <w:rFonts w:eastAsia="ＭＳ ゴシック" w:hint="eastAsia"/>
        </w:rPr>
        <w:t>成果点</w:t>
      </w:r>
      <w:bookmarkEnd w:id="16"/>
    </w:p>
    <w:p w:rsidR="00F669AD" w:rsidRDefault="002A2EC0" w:rsidP="0064493E">
      <w:pPr>
        <w:pStyle w:val="a0"/>
        <w:ind w:leftChars="100" w:left="210"/>
        <w:rPr>
          <w:rFonts w:ascii="ＭＳ 明朝" w:eastAsia="ＭＳ 明朝" w:hAnsi="ＭＳ 明朝"/>
        </w:rPr>
      </w:pPr>
      <w:r>
        <w:rPr>
          <w:rFonts w:ascii="ＭＳ 明朝" w:eastAsia="ＭＳ 明朝" w:hAnsi="ＭＳ 明朝" w:hint="eastAsia"/>
        </w:rPr>
        <w:t>掲示板の基本的な機能</w:t>
      </w:r>
      <w:r w:rsidR="0064493E">
        <w:rPr>
          <w:rFonts w:ascii="ＭＳ 明朝" w:eastAsia="ＭＳ 明朝" w:hAnsi="ＭＳ 明朝" w:hint="eastAsia"/>
        </w:rPr>
        <w:t>はもちろんのこと、</w:t>
      </w:r>
      <w:r>
        <w:rPr>
          <w:rFonts w:ascii="ＭＳ 明朝" w:eastAsia="ＭＳ 明朝" w:hAnsi="ＭＳ 明朝" w:hint="eastAsia"/>
        </w:rPr>
        <w:t>実装したいと考えていた</w:t>
      </w:r>
      <w:r w:rsidR="0064493E">
        <w:rPr>
          <w:rFonts w:ascii="ＭＳ 明朝" w:eastAsia="ＭＳ 明朝" w:hAnsi="ＭＳ 明朝" w:hint="eastAsia"/>
        </w:rPr>
        <w:t>レスへのGOOD、BAD評価機能を期間内に完成することが</w:t>
      </w:r>
      <w:r w:rsidR="004256A0">
        <w:rPr>
          <w:rFonts w:ascii="ＭＳ 明朝" w:eastAsia="ＭＳ 明朝" w:hAnsi="ＭＳ 明朝" w:hint="eastAsia"/>
        </w:rPr>
        <w:t>でき</w:t>
      </w:r>
      <w:r w:rsidR="0064493E">
        <w:rPr>
          <w:rFonts w:ascii="ＭＳ 明朝" w:eastAsia="ＭＳ 明朝" w:hAnsi="ＭＳ 明朝" w:hint="eastAsia"/>
        </w:rPr>
        <w:t>ました。授業ではまだ習わなかった機能なども実装することが</w:t>
      </w:r>
      <w:r w:rsidR="004A6DD8">
        <w:rPr>
          <w:rFonts w:ascii="ＭＳ 明朝" w:eastAsia="ＭＳ 明朝" w:hAnsi="ＭＳ 明朝" w:hint="eastAsia"/>
        </w:rPr>
        <w:t>でき、充実した制作になりました。</w:t>
      </w:r>
    </w:p>
    <w:p w:rsidR="00875B1E" w:rsidRPr="00F5637A" w:rsidRDefault="00875B1E" w:rsidP="0064493E">
      <w:pPr>
        <w:pStyle w:val="a0"/>
        <w:ind w:leftChars="100" w:left="210"/>
        <w:rPr>
          <w:rFonts w:ascii="ＭＳ 明朝" w:eastAsia="ＭＳ 明朝" w:hAnsi="ＭＳ 明朝"/>
        </w:rPr>
      </w:pPr>
    </w:p>
    <w:p w:rsidR="00F97438" w:rsidRPr="00DF18B2" w:rsidRDefault="00C15BE1" w:rsidP="00F97438">
      <w:pPr>
        <w:pStyle w:val="2"/>
        <w:ind w:left="777" w:right="210"/>
        <w:rPr>
          <w:rFonts w:eastAsia="ＭＳ ゴシック"/>
        </w:rPr>
      </w:pPr>
      <w:bookmarkStart w:id="17" w:name="_Toc476569986"/>
      <w:r w:rsidRPr="00DF18B2">
        <w:rPr>
          <w:rFonts w:eastAsia="ＭＳ ゴシック" w:hint="eastAsia"/>
        </w:rPr>
        <w:t>反省点</w:t>
      </w:r>
      <w:bookmarkEnd w:id="17"/>
    </w:p>
    <w:p w:rsidR="00F5637A" w:rsidRPr="00617C9D" w:rsidRDefault="007377E8" w:rsidP="00C87B9E">
      <w:pPr>
        <w:pStyle w:val="a0"/>
        <w:ind w:leftChars="119"/>
        <w:rPr>
          <w:rFonts w:ascii="ＭＳ 明朝" w:eastAsia="ＭＳ 明朝" w:hAnsi="ＭＳ 明朝"/>
        </w:rPr>
      </w:pPr>
      <w:r>
        <w:rPr>
          <w:rFonts w:ascii="ＭＳ 明朝" w:eastAsia="ＭＳ 明朝" w:hAnsi="ＭＳ 明朝" w:hint="eastAsia"/>
        </w:rPr>
        <w:t>体調不良や、就職活動などで三人が揃って作業をする日が少なく、一人に負担が多くかかる状態が多くなってしまっていました。今後はなるべく連絡などを取るようにして連携を図れるようにしたいと思いました。</w:t>
      </w:r>
    </w:p>
    <w:p w:rsidR="00F669AD" w:rsidRPr="00F5637A" w:rsidRDefault="00F669AD" w:rsidP="00F669AD">
      <w:pPr>
        <w:pStyle w:val="a0"/>
        <w:ind w:left="525"/>
        <w:rPr>
          <w:rFonts w:eastAsia="ＭＳ ゴシック"/>
        </w:rPr>
      </w:pPr>
    </w:p>
    <w:p w:rsidR="004C0749" w:rsidRPr="00DF18B2" w:rsidRDefault="009160E1" w:rsidP="009160E1">
      <w:pPr>
        <w:pStyle w:val="1"/>
        <w:ind w:left="635" w:right="210"/>
        <w:rPr>
          <w:rFonts w:ascii="ＭＳ ゴシック" w:eastAsia="ＭＳ ゴシック" w:hAnsi="ＭＳ ゴシック"/>
        </w:rPr>
      </w:pPr>
      <w:bookmarkStart w:id="18" w:name="_Toc476569987"/>
      <w:r w:rsidRPr="00DF18B2">
        <w:rPr>
          <w:rFonts w:ascii="ＭＳ ゴシック" w:eastAsia="ＭＳ ゴシック" w:hAnsi="ＭＳ ゴシック" w:hint="eastAsia"/>
        </w:rPr>
        <w:t>参考文献</w:t>
      </w:r>
      <w:bookmarkEnd w:id="18"/>
    </w:p>
    <w:p w:rsidR="009160E1" w:rsidRPr="00DF18B2" w:rsidRDefault="009160E1" w:rsidP="009160E1">
      <w:pPr>
        <w:pStyle w:val="a0"/>
        <w:ind w:left="525"/>
        <w:rPr>
          <w:rFonts w:eastAsia="ＭＳ ゴシック"/>
        </w:rPr>
      </w:pPr>
    </w:p>
    <w:p w:rsidR="009E6EDC" w:rsidRDefault="009E6EDC" w:rsidP="00725698">
      <w:pPr>
        <w:pStyle w:val="a0"/>
        <w:ind w:leftChars="119"/>
        <w:rPr>
          <w:rFonts w:ascii="ＭＳ 明朝" w:eastAsia="ＭＳ 明朝" w:hAnsi="ＭＳ 明朝"/>
        </w:rPr>
      </w:pPr>
      <w:r w:rsidRPr="00DF18B2">
        <w:rPr>
          <w:rFonts w:eastAsia="ＭＳ ゴシック" w:hint="eastAsia"/>
        </w:rPr>
        <w:t>・</w:t>
      </w:r>
      <w:r w:rsidRPr="00617C9D">
        <w:rPr>
          <w:rFonts w:ascii="ＭＳ 明朝" w:eastAsia="ＭＳ 明朝" w:hAnsi="ＭＳ 明朝" w:hint="eastAsia"/>
        </w:rPr>
        <w:t>授業テキスト</w:t>
      </w:r>
    </w:p>
    <w:p w:rsidR="00CC6299" w:rsidRPr="00617C9D" w:rsidRDefault="00CC6299" w:rsidP="00725698">
      <w:pPr>
        <w:pStyle w:val="a0"/>
        <w:ind w:leftChars="119"/>
        <w:rPr>
          <w:rFonts w:ascii="ＭＳ 明朝" w:eastAsia="ＭＳ 明朝" w:hAnsi="ＭＳ 明朝"/>
        </w:rPr>
      </w:pPr>
      <w:r>
        <w:rPr>
          <w:rFonts w:ascii="ＭＳ 明朝" w:eastAsia="ＭＳ 明朝" w:hAnsi="ＭＳ 明朝" w:hint="eastAsia"/>
        </w:rPr>
        <w:t>・webサイト</w:t>
      </w:r>
    </w:p>
    <w:sectPr w:rsidR="00CC6299" w:rsidRPr="00617C9D" w:rsidSect="005A65B9">
      <w:headerReference w:type="default" r:id="rId11"/>
      <w:footerReference w:type="even" r:id="rId12"/>
      <w:footerReference w:type="default" r:id="rId13"/>
      <w:pgSz w:w="11906" w:h="16838" w:code="9"/>
      <w:pgMar w:top="1542" w:right="851" w:bottom="851" w:left="851" w:header="720" w:footer="754" w:gutter="567"/>
      <w:lnNumType w:countBy="1" w:restart="continuous"/>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19DB" w:rsidRDefault="00C119DB">
      <w:r>
        <w:separator/>
      </w:r>
    </w:p>
  </w:endnote>
  <w:endnote w:type="continuationSeparator" w:id="0">
    <w:p w:rsidR="00C119DB" w:rsidRDefault="00C11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ECA8C302-110C-4B97-ACE7-7FAE5BAC5135}"/>
    <w:embedBold r:id="rId2" w:fontKey="{D7534280-9DBB-4C57-A819-F27F3F2124D9}"/>
  </w:font>
  <w:font w:name="Arial">
    <w:panose1 w:val="020B0604020202020204"/>
    <w:charset w:val="00"/>
    <w:family w:val="swiss"/>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41BA54B3-C1D2-4FE1-A13A-BA34CE5C3A5B}"/>
  </w:font>
  <w:font w:name="Tahoma">
    <w:panose1 w:val="020B0604030504040204"/>
    <w:charset w:val="00"/>
    <w:family w:val="swiss"/>
    <w:pitch w:val="variable"/>
    <w:sig w:usb0="E1002EFF" w:usb1="C000605B" w:usb2="00000029" w:usb3="00000000" w:csb0="000101FF" w:csb1="00000000"/>
    <w:embedRegular r:id="rId4" w:fontKey="{A7B90B32-D0C3-4A36-AF6E-936181DD41BF}"/>
  </w:font>
  <w:font w:name="Arial Unicode MS">
    <w:panose1 w:val="020B0604020202020204"/>
    <w:charset w:val="00"/>
    <w:family w:val="roman"/>
    <w:notTrueType/>
    <w:pitch w:val="variable"/>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505808" w:rsidRDefault="0050580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0E169F">
      <w:rPr>
        <w:rStyle w:val="af0"/>
        <w:noProof/>
      </w:rPr>
      <w:t>6</w:t>
    </w:r>
    <w:r>
      <w:rPr>
        <w:rStyle w:val="af0"/>
      </w:rPr>
      <w:fldChar w:fldCharType="end"/>
    </w:r>
  </w:p>
  <w:p w:rsidR="00505808" w:rsidRDefault="00505808">
    <w:pPr>
      <w:pBdr>
        <w:top w:val="single" w:sz="18"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19DB" w:rsidRDefault="00C119DB">
      <w:r>
        <w:separator/>
      </w:r>
    </w:p>
  </w:footnote>
  <w:footnote w:type="continuationSeparator" w:id="0">
    <w:p w:rsidR="00C119DB" w:rsidRDefault="00C119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83138F">
    <w:pPr>
      <w:pStyle w:val="ac"/>
    </w:pPr>
    <w:r>
      <w:rPr>
        <w:rFonts w:hint="eastAsia"/>
      </w:rPr>
      <w:t>Thaipon</w:t>
    </w:r>
    <w:r w:rsidR="00505808">
      <w:rPr>
        <w:rFonts w:hint="eastAsia"/>
      </w:rPr>
      <w:t>発表資料</w:t>
    </w:r>
  </w:p>
  <w:p w:rsidR="00505808" w:rsidRDefault="00505808">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23F5A37"/>
    <w:multiLevelType w:val="hybridMultilevel"/>
    <w:tmpl w:val="A1FCF338"/>
    <w:lvl w:ilvl="0" w:tplc="8B84BD78">
      <w:start w:val="1"/>
      <w:numFmt w:val="decimalEnclosedCircle"/>
      <w:lvlText w:val="%1"/>
      <w:lvlJc w:val="left"/>
      <w:pPr>
        <w:ind w:left="360" w:hanging="360"/>
      </w:pPr>
      <w:rPr>
        <w:rFonts w:hint="default"/>
      </w:rPr>
    </w:lvl>
    <w:lvl w:ilvl="1" w:tplc="485C81D8">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3"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0DD14A03"/>
    <w:multiLevelType w:val="hybridMultilevel"/>
    <w:tmpl w:val="BE8818E4"/>
    <w:lvl w:ilvl="0" w:tplc="0409000B">
      <w:start w:val="1"/>
      <w:numFmt w:val="bullet"/>
      <w:lvlText w:val=""/>
      <w:lvlJc w:val="left"/>
      <w:pPr>
        <w:ind w:left="815" w:hanging="420"/>
      </w:pPr>
      <w:rPr>
        <w:rFonts w:ascii="Wingdings" w:hAnsi="Wingdings" w:hint="default"/>
      </w:rPr>
    </w:lvl>
    <w:lvl w:ilvl="1" w:tplc="0409000B" w:tentative="1">
      <w:start w:val="1"/>
      <w:numFmt w:val="bullet"/>
      <w:lvlText w:val=""/>
      <w:lvlJc w:val="left"/>
      <w:pPr>
        <w:ind w:left="1235" w:hanging="420"/>
      </w:pPr>
      <w:rPr>
        <w:rFonts w:ascii="Wingdings" w:hAnsi="Wingdings" w:hint="default"/>
      </w:rPr>
    </w:lvl>
    <w:lvl w:ilvl="2" w:tplc="0409000D" w:tentative="1">
      <w:start w:val="1"/>
      <w:numFmt w:val="bullet"/>
      <w:lvlText w:val=""/>
      <w:lvlJc w:val="left"/>
      <w:pPr>
        <w:ind w:left="1655" w:hanging="420"/>
      </w:pPr>
      <w:rPr>
        <w:rFonts w:ascii="Wingdings" w:hAnsi="Wingdings" w:hint="default"/>
      </w:rPr>
    </w:lvl>
    <w:lvl w:ilvl="3" w:tplc="04090001" w:tentative="1">
      <w:start w:val="1"/>
      <w:numFmt w:val="bullet"/>
      <w:lvlText w:val=""/>
      <w:lvlJc w:val="left"/>
      <w:pPr>
        <w:ind w:left="2075" w:hanging="420"/>
      </w:pPr>
      <w:rPr>
        <w:rFonts w:ascii="Wingdings" w:hAnsi="Wingdings" w:hint="default"/>
      </w:rPr>
    </w:lvl>
    <w:lvl w:ilvl="4" w:tplc="0409000B" w:tentative="1">
      <w:start w:val="1"/>
      <w:numFmt w:val="bullet"/>
      <w:lvlText w:val=""/>
      <w:lvlJc w:val="left"/>
      <w:pPr>
        <w:ind w:left="2495" w:hanging="420"/>
      </w:pPr>
      <w:rPr>
        <w:rFonts w:ascii="Wingdings" w:hAnsi="Wingdings" w:hint="default"/>
      </w:rPr>
    </w:lvl>
    <w:lvl w:ilvl="5" w:tplc="0409000D" w:tentative="1">
      <w:start w:val="1"/>
      <w:numFmt w:val="bullet"/>
      <w:lvlText w:val=""/>
      <w:lvlJc w:val="left"/>
      <w:pPr>
        <w:ind w:left="2915" w:hanging="420"/>
      </w:pPr>
      <w:rPr>
        <w:rFonts w:ascii="Wingdings" w:hAnsi="Wingdings" w:hint="default"/>
      </w:rPr>
    </w:lvl>
    <w:lvl w:ilvl="6" w:tplc="04090001" w:tentative="1">
      <w:start w:val="1"/>
      <w:numFmt w:val="bullet"/>
      <w:lvlText w:val=""/>
      <w:lvlJc w:val="left"/>
      <w:pPr>
        <w:ind w:left="3335" w:hanging="420"/>
      </w:pPr>
      <w:rPr>
        <w:rFonts w:ascii="Wingdings" w:hAnsi="Wingdings" w:hint="default"/>
      </w:rPr>
    </w:lvl>
    <w:lvl w:ilvl="7" w:tplc="0409000B" w:tentative="1">
      <w:start w:val="1"/>
      <w:numFmt w:val="bullet"/>
      <w:lvlText w:val=""/>
      <w:lvlJc w:val="left"/>
      <w:pPr>
        <w:ind w:left="3755" w:hanging="420"/>
      </w:pPr>
      <w:rPr>
        <w:rFonts w:ascii="Wingdings" w:hAnsi="Wingdings" w:hint="default"/>
      </w:rPr>
    </w:lvl>
    <w:lvl w:ilvl="8" w:tplc="0409000D" w:tentative="1">
      <w:start w:val="1"/>
      <w:numFmt w:val="bullet"/>
      <w:lvlText w:val=""/>
      <w:lvlJc w:val="left"/>
      <w:pPr>
        <w:ind w:left="4175" w:hanging="420"/>
      </w:pPr>
      <w:rPr>
        <w:rFonts w:ascii="Wingdings" w:hAnsi="Wingdings" w:hint="default"/>
      </w:rPr>
    </w:lvl>
  </w:abstractNum>
  <w:abstractNum w:abstractNumId="15"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6" w15:restartNumberingAfterBreak="0">
    <w:nsid w:val="133A511D"/>
    <w:multiLevelType w:val="hybridMultilevel"/>
    <w:tmpl w:val="364A379C"/>
    <w:lvl w:ilvl="0" w:tplc="E7B22704">
      <w:start w:val="4"/>
      <w:numFmt w:val="bullet"/>
      <w:lvlText w:val="・"/>
      <w:lvlJc w:val="left"/>
      <w:pPr>
        <w:tabs>
          <w:tab w:val="num" w:pos="1920"/>
        </w:tabs>
        <w:ind w:left="1920" w:hanging="360"/>
      </w:pPr>
      <w:rPr>
        <w:rFonts w:ascii="ＭＳ 明朝" w:eastAsia="ＭＳ 明朝" w:hAnsi="ＭＳ 明朝" w:cs="Times New Roman" w:hint="eastAsia"/>
      </w:rPr>
    </w:lvl>
    <w:lvl w:ilvl="1" w:tplc="0409000B">
      <w:start w:val="1"/>
      <w:numFmt w:val="bullet"/>
      <w:lvlText w:val=""/>
      <w:lvlJc w:val="left"/>
      <w:pPr>
        <w:tabs>
          <w:tab w:val="num" w:pos="2400"/>
        </w:tabs>
        <w:ind w:left="2400" w:hanging="420"/>
      </w:pPr>
      <w:rPr>
        <w:rFonts w:ascii="Wingdings" w:hAnsi="Wingdings" w:hint="default"/>
      </w:rPr>
    </w:lvl>
    <w:lvl w:ilvl="2" w:tplc="0409000D">
      <w:start w:val="1"/>
      <w:numFmt w:val="bullet"/>
      <w:lvlText w:val=""/>
      <w:lvlJc w:val="left"/>
      <w:pPr>
        <w:tabs>
          <w:tab w:val="num" w:pos="2820"/>
        </w:tabs>
        <w:ind w:left="2820" w:hanging="420"/>
      </w:pPr>
      <w:rPr>
        <w:rFonts w:ascii="Wingdings" w:hAnsi="Wingdings" w:hint="default"/>
      </w:rPr>
    </w:lvl>
    <w:lvl w:ilvl="3" w:tplc="04090001">
      <w:start w:val="1"/>
      <w:numFmt w:val="bullet"/>
      <w:lvlText w:val=""/>
      <w:lvlJc w:val="left"/>
      <w:pPr>
        <w:tabs>
          <w:tab w:val="num" w:pos="3240"/>
        </w:tabs>
        <w:ind w:left="3240" w:hanging="420"/>
      </w:pPr>
      <w:rPr>
        <w:rFonts w:ascii="Wingdings" w:hAnsi="Wingdings" w:hint="default"/>
      </w:rPr>
    </w:lvl>
    <w:lvl w:ilvl="4" w:tplc="0409000B" w:tentative="1">
      <w:start w:val="1"/>
      <w:numFmt w:val="bullet"/>
      <w:lvlText w:val=""/>
      <w:lvlJc w:val="left"/>
      <w:pPr>
        <w:tabs>
          <w:tab w:val="num" w:pos="3660"/>
        </w:tabs>
        <w:ind w:left="3660" w:hanging="420"/>
      </w:pPr>
      <w:rPr>
        <w:rFonts w:ascii="Wingdings" w:hAnsi="Wingdings" w:hint="default"/>
      </w:rPr>
    </w:lvl>
    <w:lvl w:ilvl="5" w:tplc="0409000D" w:tentative="1">
      <w:start w:val="1"/>
      <w:numFmt w:val="bullet"/>
      <w:lvlText w:val=""/>
      <w:lvlJc w:val="left"/>
      <w:pPr>
        <w:tabs>
          <w:tab w:val="num" w:pos="4080"/>
        </w:tabs>
        <w:ind w:left="4080" w:hanging="420"/>
      </w:pPr>
      <w:rPr>
        <w:rFonts w:ascii="Wingdings" w:hAnsi="Wingdings" w:hint="default"/>
      </w:rPr>
    </w:lvl>
    <w:lvl w:ilvl="6" w:tplc="04090001" w:tentative="1">
      <w:start w:val="1"/>
      <w:numFmt w:val="bullet"/>
      <w:lvlText w:val=""/>
      <w:lvlJc w:val="left"/>
      <w:pPr>
        <w:tabs>
          <w:tab w:val="num" w:pos="4500"/>
        </w:tabs>
        <w:ind w:left="4500" w:hanging="420"/>
      </w:pPr>
      <w:rPr>
        <w:rFonts w:ascii="Wingdings" w:hAnsi="Wingdings" w:hint="default"/>
      </w:rPr>
    </w:lvl>
    <w:lvl w:ilvl="7" w:tplc="0409000B" w:tentative="1">
      <w:start w:val="1"/>
      <w:numFmt w:val="bullet"/>
      <w:lvlText w:val=""/>
      <w:lvlJc w:val="left"/>
      <w:pPr>
        <w:tabs>
          <w:tab w:val="num" w:pos="4920"/>
        </w:tabs>
        <w:ind w:left="4920" w:hanging="420"/>
      </w:pPr>
      <w:rPr>
        <w:rFonts w:ascii="Wingdings" w:hAnsi="Wingdings" w:hint="default"/>
      </w:rPr>
    </w:lvl>
    <w:lvl w:ilvl="8" w:tplc="0409000D" w:tentative="1">
      <w:start w:val="1"/>
      <w:numFmt w:val="bullet"/>
      <w:lvlText w:val=""/>
      <w:lvlJc w:val="left"/>
      <w:pPr>
        <w:tabs>
          <w:tab w:val="num" w:pos="5340"/>
        </w:tabs>
        <w:ind w:left="5340" w:hanging="420"/>
      </w:pPr>
      <w:rPr>
        <w:rFonts w:ascii="Wingdings" w:hAnsi="Wingdings" w:hint="default"/>
      </w:rPr>
    </w:lvl>
  </w:abstractNum>
  <w:abstractNum w:abstractNumId="17" w15:restartNumberingAfterBreak="0">
    <w:nsid w:val="1ABC445B"/>
    <w:multiLevelType w:val="hybridMultilevel"/>
    <w:tmpl w:val="291C7A04"/>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8"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9" w15:restartNumberingAfterBreak="0">
    <w:nsid w:val="1FC6309E"/>
    <w:multiLevelType w:val="hybridMultilevel"/>
    <w:tmpl w:val="FBAEED1E"/>
    <w:lvl w:ilvl="0" w:tplc="04090001">
      <w:start w:val="1"/>
      <w:numFmt w:val="bullet"/>
      <w:lvlText w:val=""/>
      <w:lvlJc w:val="left"/>
      <w:pPr>
        <w:ind w:left="1260" w:hanging="420"/>
      </w:pPr>
      <w:rPr>
        <w:rFonts w:ascii="Wingdings" w:hAnsi="Wingding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2ACB7302"/>
    <w:multiLevelType w:val="hybridMultilevel"/>
    <w:tmpl w:val="B276F6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2DD7411F"/>
    <w:multiLevelType w:val="hybridMultilevel"/>
    <w:tmpl w:val="E452B982"/>
    <w:lvl w:ilvl="0" w:tplc="024EAFDA">
      <w:start w:val="2"/>
      <w:numFmt w:val="decimalEnclosedCircle"/>
      <w:lvlText w:val="%1"/>
      <w:lvlJc w:val="left"/>
      <w:pPr>
        <w:ind w:left="360" w:hanging="360"/>
      </w:pPr>
      <w:rPr>
        <w:rFonts w:asciiTheme="majorEastAsia" w:eastAsiaTheme="majorEastAsia" w:hAnsiTheme="maj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2FCA1287"/>
    <w:multiLevelType w:val="hybridMultilevel"/>
    <w:tmpl w:val="EB9C3FA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25"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35733E7"/>
    <w:multiLevelType w:val="hybridMultilevel"/>
    <w:tmpl w:val="32D6B0EA"/>
    <w:lvl w:ilvl="0" w:tplc="04090001">
      <w:start w:val="1"/>
      <w:numFmt w:val="bullet"/>
      <w:lvlText w:val=""/>
      <w:lvlJc w:val="left"/>
      <w:pPr>
        <w:tabs>
          <w:tab w:val="num" w:pos="703"/>
        </w:tabs>
        <w:ind w:left="703" w:hanging="420"/>
      </w:pPr>
      <w:rPr>
        <w:rFonts w:ascii="Wingdings" w:hAnsi="Wingdings" w:hint="default"/>
      </w:rPr>
    </w:lvl>
    <w:lvl w:ilvl="1" w:tplc="04090001">
      <w:start w:val="1"/>
      <w:numFmt w:val="bullet"/>
      <w:lvlText w:val=""/>
      <w:lvlJc w:val="left"/>
      <w:pPr>
        <w:tabs>
          <w:tab w:val="num" w:pos="1270"/>
        </w:tabs>
        <w:ind w:left="1270" w:hanging="420"/>
      </w:pPr>
      <w:rPr>
        <w:rFonts w:ascii="Wingdings" w:hAnsi="Wingdings" w:hint="default"/>
      </w:rPr>
    </w:lvl>
    <w:lvl w:ilvl="2" w:tplc="0409000D">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7"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9"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0"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31" w15:restartNumberingAfterBreak="0">
    <w:nsid w:val="653B6480"/>
    <w:multiLevelType w:val="hybridMultilevel"/>
    <w:tmpl w:val="9FAE409A"/>
    <w:lvl w:ilvl="0" w:tplc="0409000B">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2"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3"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4" w15:restartNumberingAfterBreak="0">
    <w:nsid w:val="6D85659F"/>
    <w:multiLevelType w:val="hybridMultilevel"/>
    <w:tmpl w:val="4A506926"/>
    <w:lvl w:ilvl="0" w:tplc="0409000D">
      <w:start w:val="1"/>
      <w:numFmt w:val="bullet"/>
      <w:lvlText w:val=""/>
      <w:lvlJc w:val="left"/>
      <w:pPr>
        <w:ind w:left="1510" w:hanging="420"/>
      </w:pPr>
      <w:rPr>
        <w:rFonts w:ascii="Wingdings" w:hAnsi="Wingdings" w:hint="default"/>
      </w:rPr>
    </w:lvl>
    <w:lvl w:ilvl="1" w:tplc="0409000B" w:tentative="1">
      <w:start w:val="1"/>
      <w:numFmt w:val="bullet"/>
      <w:lvlText w:val=""/>
      <w:lvlJc w:val="left"/>
      <w:pPr>
        <w:ind w:left="1930" w:hanging="420"/>
      </w:pPr>
      <w:rPr>
        <w:rFonts w:ascii="Wingdings" w:hAnsi="Wingdings" w:hint="default"/>
      </w:rPr>
    </w:lvl>
    <w:lvl w:ilvl="2" w:tplc="0409000D" w:tentative="1">
      <w:start w:val="1"/>
      <w:numFmt w:val="bullet"/>
      <w:lvlText w:val=""/>
      <w:lvlJc w:val="left"/>
      <w:pPr>
        <w:ind w:left="2350" w:hanging="420"/>
      </w:pPr>
      <w:rPr>
        <w:rFonts w:ascii="Wingdings" w:hAnsi="Wingdings" w:hint="default"/>
      </w:rPr>
    </w:lvl>
    <w:lvl w:ilvl="3" w:tplc="04090001" w:tentative="1">
      <w:start w:val="1"/>
      <w:numFmt w:val="bullet"/>
      <w:lvlText w:val=""/>
      <w:lvlJc w:val="left"/>
      <w:pPr>
        <w:ind w:left="2770" w:hanging="420"/>
      </w:pPr>
      <w:rPr>
        <w:rFonts w:ascii="Wingdings" w:hAnsi="Wingdings" w:hint="default"/>
      </w:rPr>
    </w:lvl>
    <w:lvl w:ilvl="4" w:tplc="0409000B" w:tentative="1">
      <w:start w:val="1"/>
      <w:numFmt w:val="bullet"/>
      <w:lvlText w:val=""/>
      <w:lvlJc w:val="left"/>
      <w:pPr>
        <w:ind w:left="3190" w:hanging="420"/>
      </w:pPr>
      <w:rPr>
        <w:rFonts w:ascii="Wingdings" w:hAnsi="Wingdings" w:hint="default"/>
      </w:rPr>
    </w:lvl>
    <w:lvl w:ilvl="5" w:tplc="0409000D" w:tentative="1">
      <w:start w:val="1"/>
      <w:numFmt w:val="bullet"/>
      <w:lvlText w:val=""/>
      <w:lvlJc w:val="left"/>
      <w:pPr>
        <w:ind w:left="3610" w:hanging="420"/>
      </w:pPr>
      <w:rPr>
        <w:rFonts w:ascii="Wingdings" w:hAnsi="Wingdings" w:hint="default"/>
      </w:rPr>
    </w:lvl>
    <w:lvl w:ilvl="6" w:tplc="04090001" w:tentative="1">
      <w:start w:val="1"/>
      <w:numFmt w:val="bullet"/>
      <w:lvlText w:val=""/>
      <w:lvlJc w:val="left"/>
      <w:pPr>
        <w:ind w:left="4030" w:hanging="420"/>
      </w:pPr>
      <w:rPr>
        <w:rFonts w:ascii="Wingdings" w:hAnsi="Wingdings" w:hint="default"/>
      </w:rPr>
    </w:lvl>
    <w:lvl w:ilvl="7" w:tplc="0409000B" w:tentative="1">
      <w:start w:val="1"/>
      <w:numFmt w:val="bullet"/>
      <w:lvlText w:val=""/>
      <w:lvlJc w:val="left"/>
      <w:pPr>
        <w:ind w:left="4450" w:hanging="420"/>
      </w:pPr>
      <w:rPr>
        <w:rFonts w:ascii="Wingdings" w:hAnsi="Wingdings" w:hint="default"/>
      </w:rPr>
    </w:lvl>
    <w:lvl w:ilvl="8" w:tplc="0409000D" w:tentative="1">
      <w:start w:val="1"/>
      <w:numFmt w:val="bullet"/>
      <w:lvlText w:val=""/>
      <w:lvlJc w:val="left"/>
      <w:pPr>
        <w:ind w:left="4870" w:hanging="420"/>
      </w:pPr>
      <w:rPr>
        <w:rFonts w:ascii="Wingdings" w:hAnsi="Wingdings" w:hint="default"/>
      </w:rPr>
    </w:lvl>
  </w:abstractNum>
  <w:abstractNum w:abstractNumId="35"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6"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7" w15:restartNumberingAfterBreak="0">
    <w:nsid w:val="7A031CE2"/>
    <w:multiLevelType w:val="hybridMultilevel"/>
    <w:tmpl w:val="94E221B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5"/>
  </w:num>
  <w:num w:numId="2">
    <w:abstractNumId w:val="30"/>
  </w:num>
  <w:num w:numId="3">
    <w:abstractNumId w:val="32"/>
  </w:num>
  <w:num w:numId="4">
    <w:abstractNumId w:val="33"/>
  </w:num>
  <w:num w:numId="5">
    <w:abstractNumId w:val="28"/>
  </w:num>
  <w:num w:numId="6">
    <w:abstractNumId w:val="15"/>
  </w:num>
  <w:num w:numId="7">
    <w:abstractNumId w:val="25"/>
  </w:num>
  <w:num w:numId="8">
    <w:abstractNumId w:val="27"/>
  </w:num>
  <w:num w:numId="9">
    <w:abstractNumId w:val="36"/>
  </w:num>
  <w:num w:numId="10">
    <w:abstractNumId w:val="29"/>
  </w:num>
  <w:num w:numId="11">
    <w:abstractNumId w:val="13"/>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2"/>
  </w:num>
  <w:num w:numId="25">
    <w:abstractNumId w:val="18"/>
  </w:num>
  <w:num w:numId="26">
    <w:abstractNumId w:val="26"/>
  </w:num>
  <w:num w:numId="27">
    <w:abstractNumId w:val="24"/>
  </w:num>
  <w:num w:numId="28">
    <w:abstractNumId w:val="17"/>
  </w:num>
  <w:num w:numId="29">
    <w:abstractNumId w:val="16"/>
  </w:num>
  <w:num w:numId="30">
    <w:abstractNumId w:val="14"/>
  </w:num>
  <w:num w:numId="31">
    <w:abstractNumId w:val="31"/>
  </w:num>
  <w:num w:numId="32">
    <w:abstractNumId w:val="34"/>
  </w:num>
  <w:num w:numId="33">
    <w:abstractNumId w:val="11"/>
  </w:num>
  <w:num w:numId="34">
    <w:abstractNumId w:val="19"/>
  </w:num>
  <w:num w:numId="35">
    <w:abstractNumId w:val="22"/>
  </w:num>
  <w:num w:numId="36">
    <w:abstractNumId w:val="21"/>
  </w:num>
  <w:num w:numId="37">
    <w:abstractNumId w:val="37"/>
  </w:num>
  <w:num w:numId="3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43D"/>
    <w:rsid w:val="00000129"/>
    <w:rsid w:val="00007FEC"/>
    <w:rsid w:val="00011912"/>
    <w:rsid w:val="00011FF5"/>
    <w:rsid w:val="00012B68"/>
    <w:rsid w:val="0002272F"/>
    <w:rsid w:val="00024E0C"/>
    <w:rsid w:val="00030F32"/>
    <w:rsid w:val="00033EAB"/>
    <w:rsid w:val="00034D11"/>
    <w:rsid w:val="00041240"/>
    <w:rsid w:val="000428DC"/>
    <w:rsid w:val="000445C0"/>
    <w:rsid w:val="0004576A"/>
    <w:rsid w:val="00046E41"/>
    <w:rsid w:val="00047BA0"/>
    <w:rsid w:val="0005313F"/>
    <w:rsid w:val="000537CC"/>
    <w:rsid w:val="00055B4B"/>
    <w:rsid w:val="000566B9"/>
    <w:rsid w:val="000608CB"/>
    <w:rsid w:val="0006162D"/>
    <w:rsid w:val="0006181A"/>
    <w:rsid w:val="000678B8"/>
    <w:rsid w:val="0007037C"/>
    <w:rsid w:val="00070D34"/>
    <w:rsid w:val="00074766"/>
    <w:rsid w:val="0007489A"/>
    <w:rsid w:val="00082F6E"/>
    <w:rsid w:val="00085CB7"/>
    <w:rsid w:val="00096380"/>
    <w:rsid w:val="00097FB3"/>
    <w:rsid w:val="000A06F7"/>
    <w:rsid w:val="000A24CA"/>
    <w:rsid w:val="000A2A16"/>
    <w:rsid w:val="000B1A0A"/>
    <w:rsid w:val="000B5925"/>
    <w:rsid w:val="000B66BE"/>
    <w:rsid w:val="000C0684"/>
    <w:rsid w:val="000C07A9"/>
    <w:rsid w:val="000C5F5C"/>
    <w:rsid w:val="000C663E"/>
    <w:rsid w:val="000D261C"/>
    <w:rsid w:val="000D2F5F"/>
    <w:rsid w:val="000D3850"/>
    <w:rsid w:val="000D552C"/>
    <w:rsid w:val="000E169F"/>
    <w:rsid w:val="000E34DB"/>
    <w:rsid w:val="000E4848"/>
    <w:rsid w:val="000E623E"/>
    <w:rsid w:val="000E74D1"/>
    <w:rsid w:val="000F4844"/>
    <w:rsid w:val="000F6503"/>
    <w:rsid w:val="00101950"/>
    <w:rsid w:val="00101F07"/>
    <w:rsid w:val="00103F93"/>
    <w:rsid w:val="0010433E"/>
    <w:rsid w:val="0010628C"/>
    <w:rsid w:val="001075EB"/>
    <w:rsid w:val="00107B39"/>
    <w:rsid w:val="00111812"/>
    <w:rsid w:val="00112494"/>
    <w:rsid w:val="00115EAC"/>
    <w:rsid w:val="00122F8F"/>
    <w:rsid w:val="00125484"/>
    <w:rsid w:val="00132C16"/>
    <w:rsid w:val="00133D26"/>
    <w:rsid w:val="00135799"/>
    <w:rsid w:val="00137F72"/>
    <w:rsid w:val="00142D3E"/>
    <w:rsid w:val="0014397F"/>
    <w:rsid w:val="00146CD7"/>
    <w:rsid w:val="0015054E"/>
    <w:rsid w:val="00153DE4"/>
    <w:rsid w:val="0015407F"/>
    <w:rsid w:val="00160CB2"/>
    <w:rsid w:val="00162226"/>
    <w:rsid w:val="00162A84"/>
    <w:rsid w:val="0016543D"/>
    <w:rsid w:val="0016595B"/>
    <w:rsid w:val="001672B4"/>
    <w:rsid w:val="00174C87"/>
    <w:rsid w:val="00177B08"/>
    <w:rsid w:val="00191556"/>
    <w:rsid w:val="00192BF5"/>
    <w:rsid w:val="00194CEE"/>
    <w:rsid w:val="0019529C"/>
    <w:rsid w:val="001979DB"/>
    <w:rsid w:val="00197A35"/>
    <w:rsid w:val="001A10FE"/>
    <w:rsid w:val="001A4179"/>
    <w:rsid w:val="001A7D2E"/>
    <w:rsid w:val="001B5E36"/>
    <w:rsid w:val="001C22CE"/>
    <w:rsid w:val="001C2DD8"/>
    <w:rsid w:val="001C6E2E"/>
    <w:rsid w:val="001E0A59"/>
    <w:rsid w:val="001E2D5A"/>
    <w:rsid w:val="001E612A"/>
    <w:rsid w:val="001F0E0A"/>
    <w:rsid w:val="001F32DE"/>
    <w:rsid w:val="001F39A7"/>
    <w:rsid w:val="001F3A1B"/>
    <w:rsid w:val="00203843"/>
    <w:rsid w:val="0020595A"/>
    <w:rsid w:val="00210C99"/>
    <w:rsid w:val="002158A8"/>
    <w:rsid w:val="002158B8"/>
    <w:rsid w:val="00216853"/>
    <w:rsid w:val="00216D5C"/>
    <w:rsid w:val="00217CC3"/>
    <w:rsid w:val="0022058E"/>
    <w:rsid w:val="00220CEB"/>
    <w:rsid w:val="0022138E"/>
    <w:rsid w:val="0022348F"/>
    <w:rsid w:val="002257DC"/>
    <w:rsid w:val="00231B49"/>
    <w:rsid w:val="002330F8"/>
    <w:rsid w:val="002334C5"/>
    <w:rsid w:val="002401B5"/>
    <w:rsid w:val="00240884"/>
    <w:rsid w:val="00243DD8"/>
    <w:rsid w:val="00251AC9"/>
    <w:rsid w:val="00252A68"/>
    <w:rsid w:val="00256C34"/>
    <w:rsid w:val="00257A85"/>
    <w:rsid w:val="00257F94"/>
    <w:rsid w:val="00261824"/>
    <w:rsid w:val="00261CDC"/>
    <w:rsid w:val="002710A9"/>
    <w:rsid w:val="002735BE"/>
    <w:rsid w:val="00276E9B"/>
    <w:rsid w:val="002774C0"/>
    <w:rsid w:val="00280C1A"/>
    <w:rsid w:val="002810A8"/>
    <w:rsid w:val="00283842"/>
    <w:rsid w:val="00286D27"/>
    <w:rsid w:val="00292330"/>
    <w:rsid w:val="00293DC2"/>
    <w:rsid w:val="00294E99"/>
    <w:rsid w:val="002A2EC0"/>
    <w:rsid w:val="002A4FB6"/>
    <w:rsid w:val="002A7F07"/>
    <w:rsid w:val="002B0CED"/>
    <w:rsid w:val="002B60CF"/>
    <w:rsid w:val="002B7722"/>
    <w:rsid w:val="002C1132"/>
    <w:rsid w:val="002C18D8"/>
    <w:rsid w:val="002C1B0A"/>
    <w:rsid w:val="002C33EE"/>
    <w:rsid w:val="002D03F7"/>
    <w:rsid w:val="002E0E3B"/>
    <w:rsid w:val="002E3FBC"/>
    <w:rsid w:val="002F58EF"/>
    <w:rsid w:val="002F6DE2"/>
    <w:rsid w:val="00307FD6"/>
    <w:rsid w:val="003112A5"/>
    <w:rsid w:val="0032219F"/>
    <w:rsid w:val="00322A78"/>
    <w:rsid w:val="00322B2E"/>
    <w:rsid w:val="00323048"/>
    <w:rsid w:val="003273C7"/>
    <w:rsid w:val="00330E76"/>
    <w:rsid w:val="003319D3"/>
    <w:rsid w:val="003372B0"/>
    <w:rsid w:val="00347811"/>
    <w:rsid w:val="0035581D"/>
    <w:rsid w:val="0035741A"/>
    <w:rsid w:val="0036710B"/>
    <w:rsid w:val="00374E52"/>
    <w:rsid w:val="00375D8A"/>
    <w:rsid w:val="003765E6"/>
    <w:rsid w:val="00377647"/>
    <w:rsid w:val="00377E51"/>
    <w:rsid w:val="00381653"/>
    <w:rsid w:val="00386AFA"/>
    <w:rsid w:val="00387B99"/>
    <w:rsid w:val="00387D1A"/>
    <w:rsid w:val="00387D6A"/>
    <w:rsid w:val="00387FA7"/>
    <w:rsid w:val="00390238"/>
    <w:rsid w:val="003918B5"/>
    <w:rsid w:val="003A19FF"/>
    <w:rsid w:val="003A2BC1"/>
    <w:rsid w:val="003A5BA4"/>
    <w:rsid w:val="003A79CE"/>
    <w:rsid w:val="003B4076"/>
    <w:rsid w:val="003C16B2"/>
    <w:rsid w:val="003C2023"/>
    <w:rsid w:val="003C2BB4"/>
    <w:rsid w:val="003C65D8"/>
    <w:rsid w:val="003C7E16"/>
    <w:rsid w:val="003D137F"/>
    <w:rsid w:val="003D733B"/>
    <w:rsid w:val="003E0217"/>
    <w:rsid w:val="003E0625"/>
    <w:rsid w:val="003E4CAD"/>
    <w:rsid w:val="003E734D"/>
    <w:rsid w:val="003F0C0E"/>
    <w:rsid w:val="003F2E71"/>
    <w:rsid w:val="00400BC9"/>
    <w:rsid w:val="0040302E"/>
    <w:rsid w:val="00407A7E"/>
    <w:rsid w:val="00410602"/>
    <w:rsid w:val="004173D1"/>
    <w:rsid w:val="0042014B"/>
    <w:rsid w:val="004207D1"/>
    <w:rsid w:val="00420D0A"/>
    <w:rsid w:val="00422AD6"/>
    <w:rsid w:val="00423B77"/>
    <w:rsid w:val="00424663"/>
    <w:rsid w:val="004256A0"/>
    <w:rsid w:val="00430BB2"/>
    <w:rsid w:val="00430C68"/>
    <w:rsid w:val="004316E3"/>
    <w:rsid w:val="00431A5D"/>
    <w:rsid w:val="00436D49"/>
    <w:rsid w:val="004423B1"/>
    <w:rsid w:val="00442C1C"/>
    <w:rsid w:val="0044471F"/>
    <w:rsid w:val="00450FFB"/>
    <w:rsid w:val="00452020"/>
    <w:rsid w:val="00463D7B"/>
    <w:rsid w:val="0047060C"/>
    <w:rsid w:val="004726F1"/>
    <w:rsid w:val="004769B1"/>
    <w:rsid w:val="00477427"/>
    <w:rsid w:val="00482CF3"/>
    <w:rsid w:val="00483105"/>
    <w:rsid w:val="00486947"/>
    <w:rsid w:val="00486BA2"/>
    <w:rsid w:val="00490D82"/>
    <w:rsid w:val="004913BB"/>
    <w:rsid w:val="00491716"/>
    <w:rsid w:val="00492670"/>
    <w:rsid w:val="004A12D9"/>
    <w:rsid w:val="004A551E"/>
    <w:rsid w:val="004A5A0C"/>
    <w:rsid w:val="004A6DD8"/>
    <w:rsid w:val="004B4146"/>
    <w:rsid w:val="004B57CB"/>
    <w:rsid w:val="004B743F"/>
    <w:rsid w:val="004C0749"/>
    <w:rsid w:val="004C5F1A"/>
    <w:rsid w:val="004D3578"/>
    <w:rsid w:val="004E0C2E"/>
    <w:rsid w:val="004E0CA7"/>
    <w:rsid w:val="004E0D75"/>
    <w:rsid w:val="004E292B"/>
    <w:rsid w:val="004E4F5B"/>
    <w:rsid w:val="004E6D80"/>
    <w:rsid w:val="004E7500"/>
    <w:rsid w:val="004F0CAD"/>
    <w:rsid w:val="004F1440"/>
    <w:rsid w:val="004F26D6"/>
    <w:rsid w:val="004F2C33"/>
    <w:rsid w:val="004F3F60"/>
    <w:rsid w:val="00501DB9"/>
    <w:rsid w:val="00501E19"/>
    <w:rsid w:val="005039B4"/>
    <w:rsid w:val="00504F3A"/>
    <w:rsid w:val="00505808"/>
    <w:rsid w:val="00505B56"/>
    <w:rsid w:val="00507983"/>
    <w:rsid w:val="0051080C"/>
    <w:rsid w:val="0051361E"/>
    <w:rsid w:val="00513A08"/>
    <w:rsid w:val="00515C9C"/>
    <w:rsid w:val="00516B5D"/>
    <w:rsid w:val="00516F3A"/>
    <w:rsid w:val="0052189C"/>
    <w:rsid w:val="00521E6B"/>
    <w:rsid w:val="005223E5"/>
    <w:rsid w:val="005269BE"/>
    <w:rsid w:val="00532792"/>
    <w:rsid w:val="00533199"/>
    <w:rsid w:val="0053587A"/>
    <w:rsid w:val="00536C29"/>
    <w:rsid w:val="005402FA"/>
    <w:rsid w:val="0054120A"/>
    <w:rsid w:val="00543AE4"/>
    <w:rsid w:val="005445D2"/>
    <w:rsid w:val="0054498A"/>
    <w:rsid w:val="00551CDC"/>
    <w:rsid w:val="00551ED6"/>
    <w:rsid w:val="00553665"/>
    <w:rsid w:val="0056189D"/>
    <w:rsid w:val="00563999"/>
    <w:rsid w:val="00564620"/>
    <w:rsid w:val="00565E92"/>
    <w:rsid w:val="0056785C"/>
    <w:rsid w:val="005744F7"/>
    <w:rsid w:val="00575079"/>
    <w:rsid w:val="00575167"/>
    <w:rsid w:val="00576365"/>
    <w:rsid w:val="00582A47"/>
    <w:rsid w:val="005941B5"/>
    <w:rsid w:val="00594B6F"/>
    <w:rsid w:val="00595DEE"/>
    <w:rsid w:val="00596321"/>
    <w:rsid w:val="005971BF"/>
    <w:rsid w:val="005A00AA"/>
    <w:rsid w:val="005A65B9"/>
    <w:rsid w:val="005B470F"/>
    <w:rsid w:val="005B74F0"/>
    <w:rsid w:val="005C3BF4"/>
    <w:rsid w:val="005C43A3"/>
    <w:rsid w:val="005C59EC"/>
    <w:rsid w:val="005D1DB3"/>
    <w:rsid w:val="005D575A"/>
    <w:rsid w:val="005D5DAD"/>
    <w:rsid w:val="005D5F74"/>
    <w:rsid w:val="005D61AC"/>
    <w:rsid w:val="005E2617"/>
    <w:rsid w:val="005E2796"/>
    <w:rsid w:val="005E5600"/>
    <w:rsid w:val="005E7667"/>
    <w:rsid w:val="005F281B"/>
    <w:rsid w:val="005F3AF5"/>
    <w:rsid w:val="005F4E21"/>
    <w:rsid w:val="005F57EF"/>
    <w:rsid w:val="005F5DD2"/>
    <w:rsid w:val="00603957"/>
    <w:rsid w:val="00605047"/>
    <w:rsid w:val="00605DD9"/>
    <w:rsid w:val="00606FF8"/>
    <w:rsid w:val="00607868"/>
    <w:rsid w:val="00610B50"/>
    <w:rsid w:val="00613120"/>
    <w:rsid w:val="00617C9D"/>
    <w:rsid w:val="006204F7"/>
    <w:rsid w:val="00627DAC"/>
    <w:rsid w:val="006300F1"/>
    <w:rsid w:val="0063054B"/>
    <w:rsid w:val="00630859"/>
    <w:rsid w:val="00631C62"/>
    <w:rsid w:val="00637749"/>
    <w:rsid w:val="00640D73"/>
    <w:rsid w:val="00643459"/>
    <w:rsid w:val="00643578"/>
    <w:rsid w:val="00643B63"/>
    <w:rsid w:val="0064493E"/>
    <w:rsid w:val="00644DB5"/>
    <w:rsid w:val="00645B55"/>
    <w:rsid w:val="00646561"/>
    <w:rsid w:val="00651854"/>
    <w:rsid w:val="00652257"/>
    <w:rsid w:val="00653994"/>
    <w:rsid w:val="00657B36"/>
    <w:rsid w:val="00660D25"/>
    <w:rsid w:val="00660EC1"/>
    <w:rsid w:val="00665C4C"/>
    <w:rsid w:val="00665CE7"/>
    <w:rsid w:val="006713AE"/>
    <w:rsid w:val="00676CEC"/>
    <w:rsid w:val="00683196"/>
    <w:rsid w:val="00685F14"/>
    <w:rsid w:val="00690475"/>
    <w:rsid w:val="0069074D"/>
    <w:rsid w:val="00690E0C"/>
    <w:rsid w:val="00690F9F"/>
    <w:rsid w:val="00690FB7"/>
    <w:rsid w:val="0069193A"/>
    <w:rsid w:val="006936D0"/>
    <w:rsid w:val="00694236"/>
    <w:rsid w:val="00694F88"/>
    <w:rsid w:val="00696E55"/>
    <w:rsid w:val="006A30AA"/>
    <w:rsid w:val="006A45F3"/>
    <w:rsid w:val="006A66A2"/>
    <w:rsid w:val="006B07EB"/>
    <w:rsid w:val="006B3895"/>
    <w:rsid w:val="006B395B"/>
    <w:rsid w:val="006C2869"/>
    <w:rsid w:val="006D1954"/>
    <w:rsid w:val="006D2D54"/>
    <w:rsid w:val="006D3D52"/>
    <w:rsid w:val="006D4CD3"/>
    <w:rsid w:val="006D5780"/>
    <w:rsid w:val="006E13B3"/>
    <w:rsid w:val="006E338F"/>
    <w:rsid w:val="006E3CD2"/>
    <w:rsid w:val="006F0384"/>
    <w:rsid w:val="006F0A4B"/>
    <w:rsid w:val="006F1D27"/>
    <w:rsid w:val="006F2C1D"/>
    <w:rsid w:val="006F51FA"/>
    <w:rsid w:val="00705C5C"/>
    <w:rsid w:val="0071090B"/>
    <w:rsid w:val="00711F9A"/>
    <w:rsid w:val="00724DA4"/>
    <w:rsid w:val="00725698"/>
    <w:rsid w:val="0072625E"/>
    <w:rsid w:val="007269B8"/>
    <w:rsid w:val="0072761D"/>
    <w:rsid w:val="00732349"/>
    <w:rsid w:val="007377E8"/>
    <w:rsid w:val="00740CE4"/>
    <w:rsid w:val="00740DCD"/>
    <w:rsid w:val="00743724"/>
    <w:rsid w:val="00743E4E"/>
    <w:rsid w:val="00750337"/>
    <w:rsid w:val="0075469B"/>
    <w:rsid w:val="00754D24"/>
    <w:rsid w:val="0075548C"/>
    <w:rsid w:val="00755FD8"/>
    <w:rsid w:val="007560C7"/>
    <w:rsid w:val="00760943"/>
    <w:rsid w:val="007612C4"/>
    <w:rsid w:val="00764F4D"/>
    <w:rsid w:val="00766288"/>
    <w:rsid w:val="00766AD2"/>
    <w:rsid w:val="00767EF9"/>
    <w:rsid w:val="00770D93"/>
    <w:rsid w:val="0077171F"/>
    <w:rsid w:val="007808B1"/>
    <w:rsid w:val="007818F4"/>
    <w:rsid w:val="007821EC"/>
    <w:rsid w:val="007846E6"/>
    <w:rsid w:val="00795464"/>
    <w:rsid w:val="007A421B"/>
    <w:rsid w:val="007A547F"/>
    <w:rsid w:val="007B3788"/>
    <w:rsid w:val="007B3DC0"/>
    <w:rsid w:val="007B4422"/>
    <w:rsid w:val="007B5B01"/>
    <w:rsid w:val="007B645E"/>
    <w:rsid w:val="007B6A9E"/>
    <w:rsid w:val="007C2A54"/>
    <w:rsid w:val="007C55C3"/>
    <w:rsid w:val="007C68EB"/>
    <w:rsid w:val="007D5316"/>
    <w:rsid w:val="007D6190"/>
    <w:rsid w:val="007E0B2D"/>
    <w:rsid w:val="007E1312"/>
    <w:rsid w:val="007E28FE"/>
    <w:rsid w:val="007E391A"/>
    <w:rsid w:val="007E4F6A"/>
    <w:rsid w:val="007F0D7A"/>
    <w:rsid w:val="007F2242"/>
    <w:rsid w:val="007F2260"/>
    <w:rsid w:val="007F3196"/>
    <w:rsid w:val="007F5CAC"/>
    <w:rsid w:val="007F66D6"/>
    <w:rsid w:val="008023D5"/>
    <w:rsid w:val="00802A5D"/>
    <w:rsid w:val="0080596F"/>
    <w:rsid w:val="00812232"/>
    <w:rsid w:val="00813496"/>
    <w:rsid w:val="008154D9"/>
    <w:rsid w:val="00824B95"/>
    <w:rsid w:val="008262D5"/>
    <w:rsid w:val="00826DE8"/>
    <w:rsid w:val="00827D7F"/>
    <w:rsid w:val="0083138F"/>
    <w:rsid w:val="008329B8"/>
    <w:rsid w:val="00833AE2"/>
    <w:rsid w:val="00833F80"/>
    <w:rsid w:val="0083491B"/>
    <w:rsid w:val="00834C65"/>
    <w:rsid w:val="00835E5E"/>
    <w:rsid w:val="0083701F"/>
    <w:rsid w:val="00842AE9"/>
    <w:rsid w:val="00845EC7"/>
    <w:rsid w:val="008516FE"/>
    <w:rsid w:val="00856045"/>
    <w:rsid w:val="00861130"/>
    <w:rsid w:val="00863265"/>
    <w:rsid w:val="0087396B"/>
    <w:rsid w:val="00874F3C"/>
    <w:rsid w:val="00875A7F"/>
    <w:rsid w:val="00875B1E"/>
    <w:rsid w:val="00885022"/>
    <w:rsid w:val="008869B5"/>
    <w:rsid w:val="00886A9F"/>
    <w:rsid w:val="00886CC5"/>
    <w:rsid w:val="00887938"/>
    <w:rsid w:val="00890F36"/>
    <w:rsid w:val="00891381"/>
    <w:rsid w:val="00893E4A"/>
    <w:rsid w:val="0089734D"/>
    <w:rsid w:val="008A1688"/>
    <w:rsid w:val="008A2017"/>
    <w:rsid w:val="008A3C9A"/>
    <w:rsid w:val="008A41FF"/>
    <w:rsid w:val="008A4315"/>
    <w:rsid w:val="008A56E5"/>
    <w:rsid w:val="008B24B4"/>
    <w:rsid w:val="008B4916"/>
    <w:rsid w:val="008B6073"/>
    <w:rsid w:val="008B6C9D"/>
    <w:rsid w:val="008C3FDC"/>
    <w:rsid w:val="008C53DD"/>
    <w:rsid w:val="008C65A3"/>
    <w:rsid w:val="008C697A"/>
    <w:rsid w:val="008D1BCC"/>
    <w:rsid w:val="008D2479"/>
    <w:rsid w:val="008D3422"/>
    <w:rsid w:val="008E02A1"/>
    <w:rsid w:val="008E35D1"/>
    <w:rsid w:val="008E499E"/>
    <w:rsid w:val="008E5432"/>
    <w:rsid w:val="008E68C5"/>
    <w:rsid w:val="008F2856"/>
    <w:rsid w:val="008F46A3"/>
    <w:rsid w:val="008F7226"/>
    <w:rsid w:val="008F7D4C"/>
    <w:rsid w:val="00901996"/>
    <w:rsid w:val="00901CAC"/>
    <w:rsid w:val="00901F2C"/>
    <w:rsid w:val="009023C3"/>
    <w:rsid w:val="00902C36"/>
    <w:rsid w:val="009052DB"/>
    <w:rsid w:val="0091021B"/>
    <w:rsid w:val="009113E1"/>
    <w:rsid w:val="009118B0"/>
    <w:rsid w:val="00911FE3"/>
    <w:rsid w:val="009160E1"/>
    <w:rsid w:val="00916B6A"/>
    <w:rsid w:val="009211D6"/>
    <w:rsid w:val="00924F92"/>
    <w:rsid w:val="0093393B"/>
    <w:rsid w:val="0093467B"/>
    <w:rsid w:val="00936848"/>
    <w:rsid w:val="00941D37"/>
    <w:rsid w:val="00942ACB"/>
    <w:rsid w:val="00943083"/>
    <w:rsid w:val="00945385"/>
    <w:rsid w:val="00945761"/>
    <w:rsid w:val="00946543"/>
    <w:rsid w:val="0094742D"/>
    <w:rsid w:val="00947AD0"/>
    <w:rsid w:val="00961DE0"/>
    <w:rsid w:val="00964EA9"/>
    <w:rsid w:val="009664B6"/>
    <w:rsid w:val="00970EB8"/>
    <w:rsid w:val="00972848"/>
    <w:rsid w:val="00981977"/>
    <w:rsid w:val="00981E30"/>
    <w:rsid w:val="009838DD"/>
    <w:rsid w:val="009932C9"/>
    <w:rsid w:val="0099336A"/>
    <w:rsid w:val="00993D68"/>
    <w:rsid w:val="009A015F"/>
    <w:rsid w:val="009A2937"/>
    <w:rsid w:val="009A2EFA"/>
    <w:rsid w:val="009A45E4"/>
    <w:rsid w:val="009A4FCC"/>
    <w:rsid w:val="009B0431"/>
    <w:rsid w:val="009B3BAD"/>
    <w:rsid w:val="009B514F"/>
    <w:rsid w:val="009C0DFA"/>
    <w:rsid w:val="009C5F80"/>
    <w:rsid w:val="009D5D20"/>
    <w:rsid w:val="009D6C16"/>
    <w:rsid w:val="009D75AC"/>
    <w:rsid w:val="009E023A"/>
    <w:rsid w:val="009E0A10"/>
    <w:rsid w:val="009E1DC8"/>
    <w:rsid w:val="009E6EDC"/>
    <w:rsid w:val="009F0250"/>
    <w:rsid w:val="009F125B"/>
    <w:rsid w:val="009F28A2"/>
    <w:rsid w:val="009F2A64"/>
    <w:rsid w:val="00A10D0B"/>
    <w:rsid w:val="00A126F1"/>
    <w:rsid w:val="00A16BEF"/>
    <w:rsid w:val="00A26A3A"/>
    <w:rsid w:val="00A30E84"/>
    <w:rsid w:val="00A31A71"/>
    <w:rsid w:val="00A32DC2"/>
    <w:rsid w:val="00A424B0"/>
    <w:rsid w:val="00A43AFE"/>
    <w:rsid w:val="00A450FC"/>
    <w:rsid w:val="00A45D4F"/>
    <w:rsid w:val="00A50ECB"/>
    <w:rsid w:val="00A5156B"/>
    <w:rsid w:val="00A52B1C"/>
    <w:rsid w:val="00A542BC"/>
    <w:rsid w:val="00A543BF"/>
    <w:rsid w:val="00A554CE"/>
    <w:rsid w:val="00A57481"/>
    <w:rsid w:val="00A62E82"/>
    <w:rsid w:val="00A63487"/>
    <w:rsid w:val="00A71CA8"/>
    <w:rsid w:val="00A73B2E"/>
    <w:rsid w:val="00A73C7B"/>
    <w:rsid w:val="00A768AD"/>
    <w:rsid w:val="00A76F35"/>
    <w:rsid w:val="00A82FAC"/>
    <w:rsid w:val="00A8719B"/>
    <w:rsid w:val="00A9673D"/>
    <w:rsid w:val="00AA2BD3"/>
    <w:rsid w:val="00AB400E"/>
    <w:rsid w:val="00AB6502"/>
    <w:rsid w:val="00AB6725"/>
    <w:rsid w:val="00AC04F8"/>
    <w:rsid w:val="00AC207D"/>
    <w:rsid w:val="00AC6594"/>
    <w:rsid w:val="00AD4CC2"/>
    <w:rsid w:val="00AD6081"/>
    <w:rsid w:val="00AE2BC5"/>
    <w:rsid w:val="00AF4153"/>
    <w:rsid w:val="00AF55E0"/>
    <w:rsid w:val="00B0093E"/>
    <w:rsid w:val="00B0463C"/>
    <w:rsid w:val="00B069FE"/>
    <w:rsid w:val="00B16E3A"/>
    <w:rsid w:val="00B2450D"/>
    <w:rsid w:val="00B26BEC"/>
    <w:rsid w:val="00B31EBF"/>
    <w:rsid w:val="00B3355D"/>
    <w:rsid w:val="00B341FD"/>
    <w:rsid w:val="00B34794"/>
    <w:rsid w:val="00B352EF"/>
    <w:rsid w:val="00B3536C"/>
    <w:rsid w:val="00B371B2"/>
    <w:rsid w:val="00B37A8F"/>
    <w:rsid w:val="00B405FD"/>
    <w:rsid w:val="00B43916"/>
    <w:rsid w:val="00B43B1F"/>
    <w:rsid w:val="00B50F20"/>
    <w:rsid w:val="00B5192E"/>
    <w:rsid w:val="00B51A01"/>
    <w:rsid w:val="00B526CA"/>
    <w:rsid w:val="00B52E5F"/>
    <w:rsid w:val="00B53ED1"/>
    <w:rsid w:val="00B5471D"/>
    <w:rsid w:val="00B550B5"/>
    <w:rsid w:val="00B57F6C"/>
    <w:rsid w:val="00B60F02"/>
    <w:rsid w:val="00B656B8"/>
    <w:rsid w:val="00B73A66"/>
    <w:rsid w:val="00B74B4B"/>
    <w:rsid w:val="00B76172"/>
    <w:rsid w:val="00B76569"/>
    <w:rsid w:val="00B830D1"/>
    <w:rsid w:val="00B83C44"/>
    <w:rsid w:val="00B83FFF"/>
    <w:rsid w:val="00B85F23"/>
    <w:rsid w:val="00B86791"/>
    <w:rsid w:val="00B940DD"/>
    <w:rsid w:val="00B94B6C"/>
    <w:rsid w:val="00B95752"/>
    <w:rsid w:val="00B95953"/>
    <w:rsid w:val="00B96C4E"/>
    <w:rsid w:val="00BA0482"/>
    <w:rsid w:val="00BA11B0"/>
    <w:rsid w:val="00BA324D"/>
    <w:rsid w:val="00BA5A65"/>
    <w:rsid w:val="00BB0BDD"/>
    <w:rsid w:val="00BB1184"/>
    <w:rsid w:val="00BB2F4E"/>
    <w:rsid w:val="00BB56F4"/>
    <w:rsid w:val="00BC1999"/>
    <w:rsid w:val="00BC409C"/>
    <w:rsid w:val="00BC5138"/>
    <w:rsid w:val="00BC5B0C"/>
    <w:rsid w:val="00BD18A2"/>
    <w:rsid w:val="00BD512F"/>
    <w:rsid w:val="00BD7CBF"/>
    <w:rsid w:val="00BE0B93"/>
    <w:rsid w:val="00BE1EA7"/>
    <w:rsid w:val="00BE311A"/>
    <w:rsid w:val="00BE35EA"/>
    <w:rsid w:val="00BE7188"/>
    <w:rsid w:val="00BF1FBF"/>
    <w:rsid w:val="00BF4304"/>
    <w:rsid w:val="00BF5033"/>
    <w:rsid w:val="00BF66B4"/>
    <w:rsid w:val="00BF6850"/>
    <w:rsid w:val="00BF756A"/>
    <w:rsid w:val="00C01507"/>
    <w:rsid w:val="00C04756"/>
    <w:rsid w:val="00C067AA"/>
    <w:rsid w:val="00C071DD"/>
    <w:rsid w:val="00C103FB"/>
    <w:rsid w:val="00C11969"/>
    <w:rsid w:val="00C119DB"/>
    <w:rsid w:val="00C1248B"/>
    <w:rsid w:val="00C15BE1"/>
    <w:rsid w:val="00C15DFE"/>
    <w:rsid w:val="00C2153D"/>
    <w:rsid w:val="00C22083"/>
    <w:rsid w:val="00C23999"/>
    <w:rsid w:val="00C26571"/>
    <w:rsid w:val="00C33853"/>
    <w:rsid w:val="00C35B78"/>
    <w:rsid w:val="00C36EB7"/>
    <w:rsid w:val="00C43C1A"/>
    <w:rsid w:val="00C45BFB"/>
    <w:rsid w:val="00C50312"/>
    <w:rsid w:val="00C518C6"/>
    <w:rsid w:val="00C51BCB"/>
    <w:rsid w:val="00C56049"/>
    <w:rsid w:val="00C56CF0"/>
    <w:rsid w:val="00C606C5"/>
    <w:rsid w:val="00C63A0C"/>
    <w:rsid w:val="00C63CEE"/>
    <w:rsid w:val="00C65379"/>
    <w:rsid w:val="00C710CF"/>
    <w:rsid w:val="00C754F0"/>
    <w:rsid w:val="00C77AB1"/>
    <w:rsid w:val="00C81116"/>
    <w:rsid w:val="00C82D32"/>
    <w:rsid w:val="00C8351F"/>
    <w:rsid w:val="00C86CBB"/>
    <w:rsid w:val="00C87B9E"/>
    <w:rsid w:val="00C91AF1"/>
    <w:rsid w:val="00C922A4"/>
    <w:rsid w:val="00C92D08"/>
    <w:rsid w:val="00C93B41"/>
    <w:rsid w:val="00C97795"/>
    <w:rsid w:val="00CA35F2"/>
    <w:rsid w:val="00CA3987"/>
    <w:rsid w:val="00CA43E0"/>
    <w:rsid w:val="00CA6C84"/>
    <w:rsid w:val="00CB1E33"/>
    <w:rsid w:val="00CB25EB"/>
    <w:rsid w:val="00CB262A"/>
    <w:rsid w:val="00CB5A09"/>
    <w:rsid w:val="00CB5E5E"/>
    <w:rsid w:val="00CC6299"/>
    <w:rsid w:val="00CC742B"/>
    <w:rsid w:val="00CD279C"/>
    <w:rsid w:val="00CD2958"/>
    <w:rsid w:val="00CD32F0"/>
    <w:rsid w:val="00CD365F"/>
    <w:rsid w:val="00CD5CE2"/>
    <w:rsid w:val="00CD6A5D"/>
    <w:rsid w:val="00CE3B71"/>
    <w:rsid w:val="00CE799E"/>
    <w:rsid w:val="00CE7AD6"/>
    <w:rsid w:val="00CF17F1"/>
    <w:rsid w:val="00CF39D2"/>
    <w:rsid w:val="00CF53E5"/>
    <w:rsid w:val="00CF74FF"/>
    <w:rsid w:val="00D00209"/>
    <w:rsid w:val="00D00481"/>
    <w:rsid w:val="00D03310"/>
    <w:rsid w:val="00D105CF"/>
    <w:rsid w:val="00D11EBC"/>
    <w:rsid w:val="00D15343"/>
    <w:rsid w:val="00D1546F"/>
    <w:rsid w:val="00D200DC"/>
    <w:rsid w:val="00D224D4"/>
    <w:rsid w:val="00D24A00"/>
    <w:rsid w:val="00D26294"/>
    <w:rsid w:val="00D266F9"/>
    <w:rsid w:val="00D310B3"/>
    <w:rsid w:val="00D3162F"/>
    <w:rsid w:val="00D40397"/>
    <w:rsid w:val="00D406CC"/>
    <w:rsid w:val="00D413F0"/>
    <w:rsid w:val="00D44F65"/>
    <w:rsid w:val="00D46343"/>
    <w:rsid w:val="00D53FB1"/>
    <w:rsid w:val="00D63740"/>
    <w:rsid w:val="00D71592"/>
    <w:rsid w:val="00D719E5"/>
    <w:rsid w:val="00D77EE9"/>
    <w:rsid w:val="00D82880"/>
    <w:rsid w:val="00D852FC"/>
    <w:rsid w:val="00D87D62"/>
    <w:rsid w:val="00D95A77"/>
    <w:rsid w:val="00DA5073"/>
    <w:rsid w:val="00DA596D"/>
    <w:rsid w:val="00DA5F90"/>
    <w:rsid w:val="00DA6A94"/>
    <w:rsid w:val="00DA6EE8"/>
    <w:rsid w:val="00DA71AC"/>
    <w:rsid w:val="00DB14DA"/>
    <w:rsid w:val="00DB1A97"/>
    <w:rsid w:val="00DB3905"/>
    <w:rsid w:val="00DC34E5"/>
    <w:rsid w:val="00DC40A8"/>
    <w:rsid w:val="00DD7CDE"/>
    <w:rsid w:val="00DE6614"/>
    <w:rsid w:val="00DF18B2"/>
    <w:rsid w:val="00DF1BB3"/>
    <w:rsid w:val="00DF7439"/>
    <w:rsid w:val="00E021FC"/>
    <w:rsid w:val="00E06D0D"/>
    <w:rsid w:val="00E07784"/>
    <w:rsid w:val="00E12C55"/>
    <w:rsid w:val="00E12E6A"/>
    <w:rsid w:val="00E138DF"/>
    <w:rsid w:val="00E15416"/>
    <w:rsid w:val="00E174BA"/>
    <w:rsid w:val="00E26D07"/>
    <w:rsid w:val="00E35B37"/>
    <w:rsid w:val="00E35D07"/>
    <w:rsid w:val="00E37E3E"/>
    <w:rsid w:val="00E4034C"/>
    <w:rsid w:val="00E40668"/>
    <w:rsid w:val="00E42B17"/>
    <w:rsid w:val="00E42F73"/>
    <w:rsid w:val="00E5216D"/>
    <w:rsid w:val="00E54A23"/>
    <w:rsid w:val="00E55734"/>
    <w:rsid w:val="00E561D9"/>
    <w:rsid w:val="00E56500"/>
    <w:rsid w:val="00E62827"/>
    <w:rsid w:val="00E6578E"/>
    <w:rsid w:val="00E65992"/>
    <w:rsid w:val="00E702BE"/>
    <w:rsid w:val="00E71C18"/>
    <w:rsid w:val="00E7300F"/>
    <w:rsid w:val="00E7359E"/>
    <w:rsid w:val="00E74AD0"/>
    <w:rsid w:val="00E74D4C"/>
    <w:rsid w:val="00E7633C"/>
    <w:rsid w:val="00E81116"/>
    <w:rsid w:val="00E843EC"/>
    <w:rsid w:val="00E861FC"/>
    <w:rsid w:val="00E86343"/>
    <w:rsid w:val="00E9246C"/>
    <w:rsid w:val="00E933AE"/>
    <w:rsid w:val="00E97B53"/>
    <w:rsid w:val="00EA0B27"/>
    <w:rsid w:val="00EA0FA7"/>
    <w:rsid w:val="00EA3AF1"/>
    <w:rsid w:val="00EA508C"/>
    <w:rsid w:val="00EB3710"/>
    <w:rsid w:val="00EB4C36"/>
    <w:rsid w:val="00EB72A1"/>
    <w:rsid w:val="00EC6426"/>
    <w:rsid w:val="00EC650B"/>
    <w:rsid w:val="00ED180C"/>
    <w:rsid w:val="00ED245F"/>
    <w:rsid w:val="00ED2EC4"/>
    <w:rsid w:val="00ED5634"/>
    <w:rsid w:val="00ED6EF2"/>
    <w:rsid w:val="00ED75B6"/>
    <w:rsid w:val="00EE0C5D"/>
    <w:rsid w:val="00EF0E6C"/>
    <w:rsid w:val="00EF0F58"/>
    <w:rsid w:val="00EF35D6"/>
    <w:rsid w:val="00EF4B8D"/>
    <w:rsid w:val="00EF6D81"/>
    <w:rsid w:val="00EF6FFF"/>
    <w:rsid w:val="00F0312B"/>
    <w:rsid w:val="00F07255"/>
    <w:rsid w:val="00F07B35"/>
    <w:rsid w:val="00F1380E"/>
    <w:rsid w:val="00F24BD0"/>
    <w:rsid w:val="00F27C7D"/>
    <w:rsid w:val="00F30FA6"/>
    <w:rsid w:val="00F3201A"/>
    <w:rsid w:val="00F32A20"/>
    <w:rsid w:val="00F33142"/>
    <w:rsid w:val="00F34610"/>
    <w:rsid w:val="00F346DD"/>
    <w:rsid w:val="00F44834"/>
    <w:rsid w:val="00F52DE5"/>
    <w:rsid w:val="00F5637A"/>
    <w:rsid w:val="00F572D5"/>
    <w:rsid w:val="00F57BB0"/>
    <w:rsid w:val="00F61EF3"/>
    <w:rsid w:val="00F62E05"/>
    <w:rsid w:val="00F6374B"/>
    <w:rsid w:val="00F64189"/>
    <w:rsid w:val="00F669AD"/>
    <w:rsid w:val="00F671E7"/>
    <w:rsid w:val="00F72E06"/>
    <w:rsid w:val="00F75A37"/>
    <w:rsid w:val="00F77E43"/>
    <w:rsid w:val="00F80CA0"/>
    <w:rsid w:val="00F8417B"/>
    <w:rsid w:val="00F877F9"/>
    <w:rsid w:val="00F90407"/>
    <w:rsid w:val="00F939AD"/>
    <w:rsid w:val="00F954D1"/>
    <w:rsid w:val="00F97438"/>
    <w:rsid w:val="00FB1A27"/>
    <w:rsid w:val="00FC0038"/>
    <w:rsid w:val="00FC3BC4"/>
    <w:rsid w:val="00FC3F14"/>
    <w:rsid w:val="00FD158F"/>
    <w:rsid w:val="00FD51A0"/>
    <w:rsid w:val="00FD6E03"/>
    <w:rsid w:val="00FE1C13"/>
    <w:rsid w:val="00FF0F30"/>
    <w:rsid w:val="00FF12AC"/>
    <w:rsid w:val="00FF15D9"/>
    <w:rsid w:val="00FF3ECC"/>
    <w:rsid w:val="00FF5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997601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link w:val="ad"/>
    <w:uiPriority w:val="99"/>
    <w:rsid w:val="00D46343"/>
    <w:pPr>
      <w:tabs>
        <w:tab w:val="center" w:pos="4252"/>
        <w:tab w:val="right" w:pos="8504"/>
      </w:tabs>
      <w:snapToGrid w:val="0"/>
    </w:pPr>
    <w:rPr>
      <w:rFonts w:ascii="Century" w:hAnsi="Century"/>
      <w:szCs w:val="24"/>
    </w:rPr>
  </w:style>
  <w:style w:type="paragraph" w:styleId="ae">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f">
    <w:name w:val="Hyperlink"/>
    <w:uiPriority w:val="99"/>
    <w:rsid w:val="00D46343"/>
    <w:rPr>
      <w:strike w:val="0"/>
      <w:dstrike w:val="0"/>
      <w:color w:val="0000FF"/>
      <w:u w:val="none"/>
      <w:effect w:val="none"/>
    </w:rPr>
  </w:style>
  <w:style w:type="character" w:styleId="af0">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1">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semiHidden/>
    <w:rsid w:val="00D46343"/>
    <w:rPr>
      <w:color w:val="800080"/>
      <w:u w:val="single"/>
    </w:rPr>
  </w:style>
  <w:style w:type="character" w:customStyle="1" w:styleId="af3">
    <w:name w:val="題名"/>
    <w:rsid w:val="00E9246C"/>
    <w:rPr>
      <w:rFonts w:eastAsia="HG丸ｺﾞｼｯｸM-PRO"/>
      <w:b/>
      <w:dstrike w:val="0"/>
      <w:sz w:val="32"/>
      <w:bdr w:val="none" w:sz="0" w:space="0" w:color="auto"/>
      <w:shd w:val="clear" w:color="auto" w:fill="auto"/>
      <w:vertAlign w:val="baseline"/>
    </w:rPr>
  </w:style>
  <w:style w:type="paragraph" w:customStyle="1" w:styleId="af4">
    <w:name w:val="文献"/>
    <w:next w:val="a5"/>
    <w:rsid w:val="00845EC7"/>
    <w:pPr>
      <w:ind w:left="525"/>
    </w:pPr>
    <w:rPr>
      <w:rFonts w:ascii="ＭＳ ゴシック" w:eastAsia="HG丸ｺﾞｼｯｸM-PRO" w:hAnsi="ＭＳ ゴシック"/>
      <w:b/>
      <w:kern w:val="2"/>
      <w:sz w:val="22"/>
      <w:szCs w:val="22"/>
    </w:rPr>
  </w:style>
  <w:style w:type="character" w:styleId="af5">
    <w:name w:val="Strong"/>
    <w:qFormat/>
    <w:rsid w:val="00E9246C"/>
    <w:rPr>
      <w:b/>
      <w:bCs/>
    </w:rPr>
  </w:style>
  <w:style w:type="paragraph" w:styleId="af6">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styleId="af7">
    <w:name w:val="List Paragraph"/>
    <w:basedOn w:val="a"/>
    <w:uiPriority w:val="34"/>
    <w:qFormat/>
    <w:rsid w:val="004B743F"/>
    <w:pPr>
      <w:topLinePunct w:val="0"/>
      <w:ind w:leftChars="400" w:left="840"/>
    </w:pPr>
    <w:rPr>
      <w:rFonts w:ascii="Century" w:hAnsi="Century"/>
      <w:szCs w:val="22"/>
    </w:rPr>
  </w:style>
  <w:style w:type="character" w:customStyle="1" w:styleId="ad">
    <w:name w:val="ヘッダー (文字)"/>
    <w:link w:val="ac"/>
    <w:uiPriority w:val="99"/>
    <w:rsid w:val="00617C9D"/>
    <w:rPr>
      <w:kern w:val="2"/>
      <w:sz w:val="21"/>
      <w:szCs w:val="24"/>
    </w:rPr>
  </w:style>
  <w:style w:type="paragraph" w:styleId="af8">
    <w:name w:val="Balloon Text"/>
    <w:basedOn w:val="a"/>
    <w:link w:val="af9"/>
    <w:rsid w:val="00617C9D"/>
    <w:rPr>
      <w:rFonts w:ascii="Arial" w:eastAsia="ＭＳ ゴシック" w:hAnsi="Arial"/>
      <w:sz w:val="18"/>
      <w:szCs w:val="18"/>
    </w:rPr>
  </w:style>
  <w:style w:type="character" w:customStyle="1" w:styleId="af9">
    <w:name w:val="吹き出し (文字)"/>
    <w:link w:val="af8"/>
    <w:rsid w:val="00617C9D"/>
    <w:rPr>
      <w:rFonts w:ascii="Arial" w:eastAsia="ＭＳ ゴシック" w:hAnsi="Arial"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49225">
      <w:bodyDiv w:val="1"/>
      <w:marLeft w:val="0"/>
      <w:marRight w:val="0"/>
      <w:marTop w:val="0"/>
      <w:marBottom w:val="0"/>
      <w:divBdr>
        <w:top w:val="none" w:sz="0" w:space="0" w:color="auto"/>
        <w:left w:val="none" w:sz="0" w:space="0" w:color="auto"/>
        <w:bottom w:val="none" w:sz="0" w:space="0" w:color="auto"/>
        <w:right w:val="none" w:sz="0" w:space="0" w:color="auto"/>
      </w:divBdr>
    </w:div>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39951891">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16444323">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54148789">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073358671">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86248763">
      <w:bodyDiv w:val="1"/>
      <w:marLeft w:val="0"/>
      <w:marRight w:val="0"/>
      <w:marTop w:val="0"/>
      <w:marBottom w:val="0"/>
      <w:divBdr>
        <w:top w:val="none" w:sz="0" w:space="0" w:color="auto"/>
        <w:left w:val="none" w:sz="0" w:space="0" w:color="auto"/>
        <w:bottom w:val="none" w:sz="0" w:space="0" w:color="auto"/>
        <w:right w:val="none" w:sz="0" w:space="0" w:color="auto"/>
      </w:divBdr>
    </w:div>
    <w:div w:id="1420525009">
      <w:bodyDiv w:val="1"/>
      <w:marLeft w:val="0"/>
      <w:marRight w:val="0"/>
      <w:marTop w:val="0"/>
      <w:marBottom w:val="0"/>
      <w:divBdr>
        <w:top w:val="none" w:sz="0" w:space="0" w:color="auto"/>
        <w:left w:val="none" w:sz="0" w:space="0" w:color="auto"/>
        <w:bottom w:val="none" w:sz="0" w:space="0" w:color="auto"/>
        <w:right w:val="none" w:sz="0" w:space="0" w:color="auto"/>
      </w:divBdr>
    </w:div>
    <w:div w:id="1438136274">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751347996">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D55C53-9945-4B9C-8CA4-C0E55114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8</Pages>
  <Words>438</Words>
  <Characters>2497</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徹底</vt:lpstr>
    </vt:vector>
  </TitlesOfParts>
  <LinksUpToDate>false</LinksUpToDate>
  <CharactersWithSpaces>2930</CharactersWithSpaces>
  <SharedDoc>false</SharedDoc>
  <HLinks>
    <vt:vector size="96" baseType="variant">
      <vt:variant>
        <vt:i4>1310781</vt:i4>
      </vt:variant>
      <vt:variant>
        <vt:i4>92</vt:i4>
      </vt:variant>
      <vt:variant>
        <vt:i4>0</vt:i4>
      </vt:variant>
      <vt:variant>
        <vt:i4>5</vt:i4>
      </vt:variant>
      <vt:variant>
        <vt:lpwstr/>
      </vt:variant>
      <vt:variant>
        <vt:lpwstr>_Toc476569987</vt:lpwstr>
      </vt:variant>
      <vt:variant>
        <vt:i4>1310781</vt:i4>
      </vt:variant>
      <vt:variant>
        <vt:i4>86</vt:i4>
      </vt:variant>
      <vt:variant>
        <vt:i4>0</vt:i4>
      </vt:variant>
      <vt:variant>
        <vt:i4>5</vt:i4>
      </vt:variant>
      <vt:variant>
        <vt:lpwstr/>
      </vt:variant>
      <vt:variant>
        <vt:lpwstr>_Toc476569986</vt:lpwstr>
      </vt:variant>
      <vt:variant>
        <vt:i4>1310781</vt:i4>
      </vt:variant>
      <vt:variant>
        <vt:i4>80</vt:i4>
      </vt:variant>
      <vt:variant>
        <vt:i4>0</vt:i4>
      </vt:variant>
      <vt:variant>
        <vt:i4>5</vt:i4>
      </vt:variant>
      <vt:variant>
        <vt:lpwstr/>
      </vt:variant>
      <vt:variant>
        <vt:lpwstr>_Toc476569985</vt:lpwstr>
      </vt:variant>
      <vt:variant>
        <vt:i4>1310781</vt:i4>
      </vt:variant>
      <vt:variant>
        <vt:i4>74</vt:i4>
      </vt:variant>
      <vt:variant>
        <vt:i4>0</vt:i4>
      </vt:variant>
      <vt:variant>
        <vt:i4>5</vt:i4>
      </vt:variant>
      <vt:variant>
        <vt:lpwstr/>
      </vt:variant>
      <vt:variant>
        <vt:lpwstr>_Toc476569984</vt:lpwstr>
      </vt:variant>
      <vt:variant>
        <vt:i4>1310781</vt:i4>
      </vt:variant>
      <vt:variant>
        <vt:i4>68</vt:i4>
      </vt:variant>
      <vt:variant>
        <vt:i4>0</vt:i4>
      </vt:variant>
      <vt:variant>
        <vt:i4>5</vt:i4>
      </vt:variant>
      <vt:variant>
        <vt:lpwstr/>
      </vt:variant>
      <vt:variant>
        <vt:lpwstr>_Toc476569983</vt:lpwstr>
      </vt:variant>
      <vt:variant>
        <vt:i4>1310781</vt:i4>
      </vt:variant>
      <vt:variant>
        <vt:i4>62</vt:i4>
      </vt:variant>
      <vt:variant>
        <vt:i4>0</vt:i4>
      </vt:variant>
      <vt:variant>
        <vt:i4>5</vt:i4>
      </vt:variant>
      <vt:variant>
        <vt:lpwstr/>
      </vt:variant>
      <vt:variant>
        <vt:lpwstr>_Toc476569982</vt:lpwstr>
      </vt:variant>
      <vt:variant>
        <vt:i4>1310781</vt:i4>
      </vt:variant>
      <vt:variant>
        <vt:i4>56</vt:i4>
      </vt:variant>
      <vt:variant>
        <vt:i4>0</vt:i4>
      </vt:variant>
      <vt:variant>
        <vt:i4>5</vt:i4>
      </vt:variant>
      <vt:variant>
        <vt:lpwstr/>
      </vt:variant>
      <vt:variant>
        <vt:lpwstr>_Toc476569981</vt:lpwstr>
      </vt:variant>
      <vt:variant>
        <vt:i4>1310781</vt:i4>
      </vt:variant>
      <vt:variant>
        <vt:i4>50</vt:i4>
      </vt:variant>
      <vt:variant>
        <vt:i4>0</vt:i4>
      </vt:variant>
      <vt:variant>
        <vt:i4>5</vt:i4>
      </vt:variant>
      <vt:variant>
        <vt:lpwstr/>
      </vt:variant>
      <vt:variant>
        <vt:lpwstr>_Toc476569980</vt:lpwstr>
      </vt:variant>
      <vt:variant>
        <vt:i4>1769533</vt:i4>
      </vt:variant>
      <vt:variant>
        <vt:i4>44</vt:i4>
      </vt:variant>
      <vt:variant>
        <vt:i4>0</vt:i4>
      </vt:variant>
      <vt:variant>
        <vt:i4>5</vt:i4>
      </vt:variant>
      <vt:variant>
        <vt:lpwstr/>
      </vt:variant>
      <vt:variant>
        <vt:lpwstr>_Toc476569979</vt:lpwstr>
      </vt:variant>
      <vt:variant>
        <vt:i4>1769533</vt:i4>
      </vt:variant>
      <vt:variant>
        <vt:i4>38</vt:i4>
      </vt:variant>
      <vt:variant>
        <vt:i4>0</vt:i4>
      </vt:variant>
      <vt:variant>
        <vt:i4>5</vt:i4>
      </vt:variant>
      <vt:variant>
        <vt:lpwstr/>
      </vt:variant>
      <vt:variant>
        <vt:lpwstr>_Toc476569978</vt:lpwstr>
      </vt:variant>
      <vt:variant>
        <vt:i4>1769533</vt:i4>
      </vt:variant>
      <vt:variant>
        <vt:i4>32</vt:i4>
      </vt:variant>
      <vt:variant>
        <vt:i4>0</vt:i4>
      </vt:variant>
      <vt:variant>
        <vt:i4>5</vt:i4>
      </vt:variant>
      <vt:variant>
        <vt:lpwstr/>
      </vt:variant>
      <vt:variant>
        <vt:lpwstr>_Toc476569977</vt:lpwstr>
      </vt:variant>
      <vt:variant>
        <vt:i4>1769533</vt:i4>
      </vt:variant>
      <vt:variant>
        <vt:i4>26</vt:i4>
      </vt:variant>
      <vt:variant>
        <vt:i4>0</vt:i4>
      </vt:variant>
      <vt:variant>
        <vt:i4>5</vt:i4>
      </vt:variant>
      <vt:variant>
        <vt:lpwstr/>
      </vt:variant>
      <vt:variant>
        <vt:lpwstr>_Toc476569976</vt:lpwstr>
      </vt:variant>
      <vt:variant>
        <vt:i4>1769533</vt:i4>
      </vt:variant>
      <vt:variant>
        <vt:i4>20</vt:i4>
      </vt:variant>
      <vt:variant>
        <vt:i4>0</vt:i4>
      </vt:variant>
      <vt:variant>
        <vt:i4>5</vt:i4>
      </vt:variant>
      <vt:variant>
        <vt:lpwstr/>
      </vt:variant>
      <vt:variant>
        <vt:lpwstr>_Toc476569975</vt:lpwstr>
      </vt:variant>
      <vt:variant>
        <vt:i4>1769533</vt:i4>
      </vt:variant>
      <vt:variant>
        <vt:i4>14</vt:i4>
      </vt:variant>
      <vt:variant>
        <vt:i4>0</vt:i4>
      </vt:variant>
      <vt:variant>
        <vt:i4>5</vt:i4>
      </vt:variant>
      <vt:variant>
        <vt:lpwstr/>
      </vt:variant>
      <vt:variant>
        <vt:lpwstr>_Toc476569974</vt:lpwstr>
      </vt:variant>
      <vt:variant>
        <vt:i4>1769533</vt:i4>
      </vt:variant>
      <vt:variant>
        <vt:i4>8</vt:i4>
      </vt:variant>
      <vt:variant>
        <vt:i4>0</vt:i4>
      </vt:variant>
      <vt:variant>
        <vt:i4>5</vt:i4>
      </vt:variant>
      <vt:variant>
        <vt:lpwstr/>
      </vt:variant>
      <vt:variant>
        <vt:lpwstr>_Toc476569973</vt:lpwstr>
      </vt:variant>
      <vt:variant>
        <vt:i4>1769533</vt:i4>
      </vt:variant>
      <vt:variant>
        <vt:i4>2</vt:i4>
      </vt:variant>
      <vt:variant>
        <vt:i4>0</vt:i4>
      </vt:variant>
      <vt:variant>
        <vt:i4>5</vt:i4>
      </vt:variant>
      <vt:variant>
        <vt:lpwstr/>
      </vt:variant>
      <vt:variant>
        <vt:lpwstr>_Toc476569972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2018-03-06T03:25:00Z</dcterms:created>
  <dcterms:modified xsi:type="dcterms:W3CDTF">2018-03-06T06:18:00Z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